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2 John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penatua kepada Ibu yang terpilih dan anak-anaknya yang benar-benar aku kasihi. Bukan aku saja yang mengasihi kamu, tetapi juga semua orang yang telah mengenal kebenaran,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oleh karena kebenaran yang tetap di dalam kita dan yang akan menyertai kita sampai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Kasih karunia, rahmat dan damai sejahtera dari Allah Bapa, dan dari Yesus Kristus, Anak Bapa, akan menyertai kita dalam kebenaran dan kasih.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sangat bersukacita, bahwa aku mendapati, bahwa separuh dari anak-anakmu hidup dalam kebenaran sesuai dengan perintah yang telah kita terima dari Bapa.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Dan sekarang aku minta kepadamu, Ibu – bukan seolah-olah aku menuliskan perintah baru bagimu, tetapi menurut perintah yang sudah ada pada kita dari mulanya – supaya kita saling mengasihi.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Dan inilah kasih itu, yaitu bahwa kita harus hidup menurut perintah-Nya. Dan inilah perintah itu, yaitu bahwa kamu harus hidup di dalam kasih, sebagaimana telah kamu dengar dari mulanya.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banyak penyesat telah muncul dan pergi ke seluruh dunia, yang tidak mengaku, bahwa Yesus Kristus telah datang sebagai manusia. Itu adalah si penyesat dan antikristus.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Waspadalah, supaya kamu jangan kehilangan apa yang telah kami kerjakan itu, tetapi supaya kamu mendapat upahmu sepenuhnya.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Setiap orang yang tidak tinggal di dalam ajaran Kristus, tetapi yang melangkah keluar dari situ, tidak memiliki Allah. Barangsiapa tinggal di dalam ajaran itu, ia memiliki Bapa maupun Anak.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Jikalau seorang datang kepadamu dan ia tidak membawa ajaran ini, janganlah kamu menerima dia di dalam rumahmu dan janganlah memberi salam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barangsiapa memberi salam kepadanya, ia mendapat bagian dalam perbuatannya yang jahat.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Sungguhpun banyak yang harus kutulis kepadamu, aku tidak mau melakukannya dengan kertas dan tinta, tetapi aku berharap datang sendiri kepadamu dan berbicara berhadapan muka dengan kamu, supaya sempurnalah sukacita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Salam kepada kamu dari anak-anak saudaramu yang terpilih.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