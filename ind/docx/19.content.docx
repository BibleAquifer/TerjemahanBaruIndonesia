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Psalms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Berbahagialah orang yang tidak berjalan menurut nasihat orang fasik, yang tidak berdiri di jalan orang berdosa, dan yang tidak duduk dalam kumpulan pencemooh,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tetapi yang kesukaannya ialah Taurat Tuhan, dan yang merenungkan Taurat itu siang dan malam.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Ia seperti pohon, yang ditanam di tepi aliran air, yang menghasilkan buahnya pada musimnya, dan yang tidak layu daunnya; apa saja yang diperbuatnya berhasil.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Bukan demikian orang fasik: mereka seperti sekam yang ditiupkan angin.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itu orang fasik tidak akan tahan dalam penghakiman, begitu pula orang berdosa dalam perkumpulan orang benar;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 Tuhan mengenal jalan orang benar, tetapi jalan orang fasik menuju kebinasaan.</w:t>
      </w:r>
    </w:p>
    <w:p>
      <w:pPr>
        <w:pStyle w:val="Heading2"/>
      </w:pPr>
      <w:r>
        <w:rPr>
          <w:lang w:val="id_ID" w:bidi="id_ID"/>
        </w:rPr>
        <w:t>Psalms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Mengapa rusuh bangsa-bangsa, mengapa suku-suku bangsa mereka-reka perkara yang sia-sia?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Raja-raja dunia bersiap-siap dan para pembesar bermufakat bersama-sama melawan Tuhan dan yang diurapi-Nya: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”Marilah kita memutuskan belenggu-belenggu mereka dan membuang tali-tali mereka dari pada kita!”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Dia, yang bersemayam di sorga, tertawa; Tuhan mengolok-olok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Maka berkatalah Ia kepada mereka dalam murka-Nya dan mengejutkan mereka dalam kehangatan amarah-Nya: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”Akulah yang telah melantik raja-Ku di Sion, gunung-Ku yang kudus!”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mau menceritakan tentang ketetapan Tuhan; Ia berkata kepadaku: ”Anak-Ku engkau! Engkau telah Kuperanakkan pada hari ini.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Mintalah kepada-Ku, maka bangsa-bangsa akan Kuberikan kepadamu menjadi milik pusakamu, dan ujung bumi menjadi kepunyaanmu.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Engkau akan meremukkan mereka dengan gada besi, memecahkan mereka seperti tembikar tukang periuk.”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Oleh sebab itu, hai raja-raja, bertindaklah bijaksana, terimalah pengajaran, hai para hakim dunia!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Beribadahlah kepada Tuhan dengan takut dan ciumlah kaki-Nya dengan gemetar,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supaya Ia jangan murka dan kamu binasa di jalan, sebab mudah sekali murka-Nya menyala. Berbahagialah semua orang yang berlindung pada-Nya!</w:t>
      </w:r>
    </w:p>
    <w:p>
      <w:pPr>
        <w:pStyle w:val="Heading2"/>
      </w:pPr>
      <w:r>
        <w:rPr>
          <w:lang w:val="id_ID" w:bidi="id_ID"/>
        </w:rPr>
        <w:t>Psalms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Daud, ketika ia lari dari Absalom, anaknya.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Tuhan, betapa banyaknya lawanku! Banyak orang yang bangkit menyerang 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banyak orang yang berkata tentang aku: ”Baginya tidak ada pertolongan dari pada Allah.”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Tetapi Engkau, Tuhan, adalah perisai yang melindungi aku, Engkaulah kemuliaanku dan yang mengangkat kepalaku.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Dengan nyaring aku berseru kepada Tuhan, dan Ia menjawab aku dari gunung-Nya yang kudus.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membaringkan diri, lalu tidur; aku bangun, sebab Tuhan menopang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tidak takut kepada puluhan ribu orang yang siap mengepung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Bangkitlah, Tuhan, tolonglah aku, ya Allahku! Ya, Engkau telah memukul rahang semua musuhku, dan mematahkan gigi orang-orang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Dari Tuhan datang pertolongan. Berkat-Mu atas umat-Mu! Sela</w:t>
      </w:r>
    </w:p>
    <w:p>
      <w:pPr>
        <w:pStyle w:val="Heading2"/>
      </w:pPr>
      <w:r>
        <w:rPr>
          <w:lang w:val="id_ID" w:bidi="id_ID"/>
        </w:rPr>
        <w:t>Psalms 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Dengan permainan kecapi.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Apabila aku berseru, jawablah aku, ya Allah, yang membenarkan aku. Di dalam kesesakan Engkau memberi kelegaan kepadaku. Kasihanilah aku dan dengarkanlah doaku!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Hai orang-orang, berapa lama lagi kemuliaanku dinodai, berapa lama lagi kamu mencintai yang sia-sia dan mencari kebohongan?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Ketahuilah, bahwa Tuhan telah memilih bagi-Nya seorang yang dikasihi-Nya; Tuhan mendengarkan, apabila aku berseru kepada-Nya.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Biarlah kamu marah, tetapi jangan berbuat dosa; berkata-katalah dalam hatimu di tempat tidurmu, tetapi tetaplah diam.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Persembahkanlah korban yang benar dan percayalah kepada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Banyak orang berkata: ”Siapa yang akan memperlihatkan yang baik kepada kita?” Biarlah cahaya wajah-Mu menyinari kami, ya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Engkau telah memberikan sukacita kepadaku, lebih banyak dari pada mereka ketika mereka kelimpahan gandum dan anggur.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Dengan tenteram aku mau membaringkan diri, lalu segera tidur, sebab hanya Engkaulah, ya Tuhan, yang membiarkan aku diam dengan aman.</w:t>
      </w:r>
    </w:p>
    <w:p>
      <w:pPr>
        <w:pStyle w:val="Heading2"/>
      </w:pPr>
      <w:r>
        <w:rPr>
          <w:lang w:val="id_ID" w:bidi="id_ID"/>
        </w:rPr>
        <w:t>Psalms 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Dengan permainan suling.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Berilah telinga kepada perkataanku, ya Tuhan, indahkanlah keluh kesahku.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Perhatikanlah teriakku minta tolong, ya Rajaku dan Allahku, sebab kepada-Mulah aku berdoa.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Tuhan, pada waktu pagi Engkau mendengar seruanku, pada waktu pagi aku mengatur persembahan bagi-Mu, dan aku menunggu-nunggu.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Engkau bukanlah Allah yang berkenan kepada kefasikan; orang jahat takkan menumpang 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Pembual tidak akan tahan di depan mata-Mu; Engkau membenci semua orang yang melakukan kejahatan.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Engkau membinasakan orang-orang yang berkata bohong, Tuhan jijik melihat penumpah darah dan penipu.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Tetapi aku, berkat kasih setia-Mu yang besar, aku akan masuk ke dalam rumah-Mu, sujud menyembah ke arah bait-Mu yang kudus dengan takut akan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Tuhan, tuntunlah aku dalam keadilan-Mu karena seteruku; ratakanlah jalan-Mu di depanku.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perkataan mereka tidak ada yang jujur, batin mereka penuh kebusukan, kerongkongan mereka seperti kubur ternganga, lidah mereka merayu-rayu.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Biarlah mereka menanggung kesalahan mereka, ya Allah, biarlah mereka jatuh karena rancangannya sendiri; buanglah mereka karena banyaknya pelanggaran mereka, sebab mereka memberontak terhadap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Tetapi semua orang yang berlindung pada-Mu akan bersukacita, mereka akan bersorak-sorai selama-lamanya, karena Engkau menaungi mereka; dan karena Engkau akan bersukaria orang-orang yang mengasihi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Engkaulah yang memberkati orang benar, ya Tuhan; Engkau memagari dia dengan anugerah-Mu seperti perisai.</w:t>
      </w:r>
    </w:p>
    <w:p>
      <w:pPr>
        <w:pStyle w:val="Heading2"/>
      </w:pPr>
      <w:r>
        <w:rPr>
          <w:lang w:val="id_ID" w:bidi="id_ID"/>
        </w:rPr>
        <w:t>Psalms 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Dengan permainan kecapi. Menurut lagu: Yang kedelapan.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Tuhan, janganlah menghukum aku dalam murka-Mu, dan janganlah menghajar aku dalam kepanasan amarah-Mu.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Kasihanilah aku, Tuhan, sebab aku merana; sembuhkanlah aku, Tuhan, sebab tulang-tulangku gemetar,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dan jiwaku pun sangat terkejut; tetapi Engkau, Tuhan, berapa lama lagi?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Kembalilah pula, Tuhan, luputkanlah jiwaku, selamatkanlah aku oleh karena kasih setia-Mu.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 di dalam maut tidaklah orang ingat kepada-Mu; siapakah yang akan bersyukur kepada-Mu di dalam dunia orang mati?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Lesu aku karena mengeluh; setiap malam aku menggenangi tempat tidurku, dengan air mataku aku membanjiri ranjangku.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Mataku mengidap karena sakit hati, rabun karena semua lawanku.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Menjauhlah dari padaku, kamu sekalian yang melakukan kejahatan, sebab Tuhan telah mendengar tangisku;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Tuhan telah mendengar permohonanku, Tuhan menerima doaku.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Semua musuhku mendapat malu dan sangat terkejut; mereka mundur dan mendapat malu dalam sekejap mata.</w:t>
      </w:r>
    </w:p>
    <w:p>
      <w:pPr>
        <w:pStyle w:val="Heading2"/>
      </w:pPr>
      <w:r>
        <w:rPr>
          <w:lang w:val="id_ID" w:bidi="id_ID"/>
        </w:rPr>
        <w:t>Psalms 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ratapan Daud, yang dinyanyikan untuk Tuhan karena Kush, orang Benyamin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Tuhan, Allahku, pada-Mu aku berlindung; selamatkanlah aku dari semua orang yang mengejar aku dan lepaskanlah 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supaya jangan mereka seperti singa menerkam aku dan menyeret aku, dengan tidak ada yang melepaskan.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Ya Tuhan, Allahku, jika aku berbuat ini: jika ada kecurangan di tanganku,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jika aku melakukan yang jahat terhadap orang yang hidup damai dengan aku, atau merugikan orang yang melawan aku dengan tidak ada alasannya,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maka musuh kiranya mengejar aku sampai menangkap aku, dan menginjak-injak hidupku ke tanah, dan menaruh kemuliaanku ke dalam debu.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Bangkitlah, Tuhan, dalam murka-Mu, berdirilah menghadapi geram orang-orang yang melawan aku, bangunlah untukku, ya Engkau yang telah memerintahkan penghakiman!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Biarlah bangsa-bangsa berkumpul mengelilingi Engkau, dan bertakhtalah di atas mereka di tempat yang tinggi.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Tuhan mengadili bangsa-bangsa. Hakimilah aku, Tuhan, apakah aku benar, dan apakah aku tulus ikhlas.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Biarlah berakhir kejahatan orang fasik, tetapi teguhkanlah orang yang benar, Engkau, yang menguji hati dan batin orang, ya Allah yang adil.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Perisai bagiku adalah Allah, yang menyelamatkan orang-orang yang tulus hati;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Allah adalah Hakim yang adil dan Allah yang murka setiap saat.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Sungguh, kembali ia mengasah pedangnya, melentur busurnya dan membidik.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Terhadap dirinya ia mempersiapkan senjata-senjata yang mematikan, dan membuat anak panahnya menjadi menyala.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Sesungguhnya, orang itu hamil dengan kejahatan, ia mengandung kelaliman dan melahirkan dusta.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Ia membuat lobang dan menggalinya, tetapi ia sendiri jatuh ke dalam pelubang yang dibuatnya.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Kelaliman yang dilakukannya kembali menimpa kepalanya, dan kekerasannya turun menimpa batu kepalanya.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Aku hendak bersyukur kepada Tuhan karena keadilan-Nya, dan bermazmur bagi nama Tuhan, Yang Mahatinggi.</w:t>
      </w:r>
    </w:p>
    <w:p>
      <w:pPr>
        <w:pStyle w:val="Heading2"/>
      </w:pPr>
      <w:r>
        <w:rPr>
          <w:lang w:val="id_ID" w:bidi="id_ID"/>
        </w:rPr>
        <w:t>Psalms 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Gitit.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Tuhan, Tuhan kami, betapa mulianya nama-Mu di seluruh bumi! Keagungan-Mu yang mengatasi langit dinyanyikan.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Dari mulut bayi-bayi dan anak-anak yang menyusu telah Kauletakkan dasar kekuatan karena lawan-Mu, untuk membungkamkan musuh dan pendendam.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Jika aku melihat langit-Mu, buatan jari-Mu, bulan dan bintang-bintang yang Kautempatkan: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apakah manusia, sehingga Engkau mengingatnya? Apakah anak manusia, sehingga Engkau mengindahkannya?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Namun Engkau telah membuatnya hampir sama seperti Allah, dan telah memahkotainya dengan kemuliaan dan hormat.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Engkau membuat dia berkuasa atas buatan tangan-Mu; segala-galanya telah Kauletakkan di bawah kakinya: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kambing domba dan lembu sapi sekalian, juga binatang-binatang di padang;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burung-burung di udara dan ikan-ikan di laut, dan apa yang melintasi arus lautan.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Ya Tuhan, Tuhan kami, betapa mulianya nama-Mu di seluruh bumi!</w:t>
      </w:r>
    </w:p>
    <w:p>
      <w:pPr>
        <w:pStyle w:val="Heading2"/>
      </w:pPr>
      <w:r>
        <w:rPr>
          <w:lang w:val="id_ID" w:bidi="id_ID"/>
        </w:rPr>
        <w:t>Psalms 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Mut-Laben.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mau bersyukur kepada Tuhan dengan segenap hatiku, aku mau menceritakan segala perbuatan-Mu yang ajaib;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aku mau bersukacita dan bersukaria karena Engkau, bermazmur bagi nama-Mu, ya Mahatinggi,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musuhku mundur, tersandung jatuh dan binasa di hadapan-Mu.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Engkau membela perkaraku dan hakku, sebagai Hakim yang adil Engkau duduk di atas takhta.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Engkau telah menghardik bangsa-bangsa, telah membinasakan orang-orang fasik; nama mereka telah Kauhapuskan untuk seterusnya dan selama-lamanya;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musuh telah habis binasa, menjadi timbunan puing senantiasa: kota-kota telah Kauruntuhkan; lenyaplah ingatan kepadanya.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Tetapi Tuhan bersemayam untuk selama-lamanya, takhta-Nya didirikan-Nya untuk menjalankan penghakiman.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Dialah yang menghakimi dunia dengan keadilan dan mengadili bangsa-bangsa dengan kebenaran.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Demikianlah Tuhan adalah tempat perlindungan bagi orang yang terinjak, tempat perlindungan pada waktu kesesakan.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Orang yang mengenal nama-Mu percaya kepada-Mu, sebab tidak Kautinggalkan orang yang mencari Engkau,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Bermazmurlah bagi Tuhan, yang bersemayam di Sion, beritakanlah perbuatan-Nya di antara bangsa-bangsa,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Dia, yang membalas penumpahan darah, ingat kepada orang yang tertindas; teriak mereka tidaklah dilupakan-Nya.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Kasihanilah aku, ya Tuhan; lihatlah sengsaraku, disebabkan oleh orang-orang yang membenci aku, ya Engkau, yang mengangkat aku dari pintu gerbang maut,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supaya aku menceritakan segala perbuatan-Mu yang terpuji dan bersorak-sorak di pintu gerbang puteri Sion karena keselamatan yang dari 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Bangsa-bangsa terbenam dalam pelubang yang dibuatnya, kakinya tertangkap dalam jaring yang dipasangnya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Tuhan telah memperkenalkan diri-Nya, Ia menjalankan penghakiman; orang fasik terjerat dalam perbuatan tangannya sendiri. H i g a y o n.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Orang-orang fasik akan kembali ke dunia orang mati, ya, segala bangsa yang melupakan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Sebab bukan untuk seterusnya orang miskin dilupakan, bukan untuk selamanya hilang harapan orang sengsara.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Bangkitlah, Tuhan, janganlah manusia merajalela; biarlah bangsa-bangsa dihakimi di hadapan-Mu!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Biarlah mereka menjadi takut, ya Tuhan, sehingga bangsa-bangsa itu mengakui, bahwa mereka manusia saja. Sela</w:t>
      </w:r>
    </w:p>
    <w:p>
      <w:pPr>
        <w:pStyle w:val="Heading2"/>
      </w:pPr>
      <w:r>
        <w:rPr>
          <w:lang w:val="id_ID" w:bidi="id_ID"/>
        </w:rPr>
        <w:t>Psalms 10:1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Mengapa Engkau berdiri jauh-jauh, ya Tuhan, dan menyembunyikan diri-Mu dalam waktu-waktu kesesakan?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Karena congkak orang fasik giat memburu orang yang tertindas; mereka terjebak dalam tipu daya yang mereka rancangkan.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Karena orang fasik memuji-muji keinginan hatinya, dan orang yang loba mengutuki dan menista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Kata orang fasik itu dengan batang hidungnya ke atas: ”Allah tidak akan menuntut! Tidak ada Allah!”, itulah seluruh pikirannya.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Tindakan-tindakannya selalu berhasil; hukum-hukum-Mu tinggi sekali, jauh dari dia; ia menganggap remeh semua lawannya.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Ia berkata dalam hatinya: ”Aku takkan goyang. Aku tidak akan ditimpa malapetaka turun-temurun.”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Mulutnya penuh dengan sumpah serapah, dengan tipu dan penindasan; di lidahnya ada kelaliman dan kejahatan.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Ia duduk menghadang di gubuk-gubuk, di tempat yang tersembunyi ia membunuh orang yang tak bersalah. Matanya mengintip orang yang lemah;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ia mengendap di tempat yang tersembunyi seperti singa di dalam semak-semak; ia mengendap untuk menangkap orang yang tertindas. Ia menangkap orang yang tertindas itu dengan menariknya ke dalam jaringnya.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Ia membungkuk, dan meniarap, lalu orang-orang lemah jatuh ke dalam cakarnya yang kuat.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Ia berkata dalam hatinya: ”Allah melupakannya; Ia menyembunyikan wajah-Nya, dan tidak akan melihatnya untuk seterusnya.”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Bangkitlah, Tuhan! Ya Allah, ulurkanlah tangan-Mu, janganlah lupakan orang-orang yang tertindas.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Mengapa orang fasik menista Allah, sambil berkata dalam hatinya: ”Engkau tidak menuntut?”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Engkau memang melihatnya, sebab Engkaulah yang melihat kesusahan dan sakit hati, supaya Engkau mengambilnya ke dalam tangan-Mu sendiri. Kepada-Mulah orang lemah menyerahkan diri; untuk anak yatim Engkau menjadi penolong.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Patahkanlah lengan orang fasik dan orang jahat, tuntutlah kefasikannya, sampai Engkau tidak menemuinya lagi.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Tuhan adalah Raja untuk seterusnya dan selama-lamanya. Bangsa-bangsa lenyap dari tanah-Nya.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Keinginan orang-orang yang tertindas telah Kaudengarkan, ya Tuhan; Engkau menguatkan hati mereka, Engkau memasang telinga-Mu,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untuk memberi keadilan kepada anak yatim dan orang yang terinjak; supaya tidak ada lagi seorang manusia di bumi yang berani menakut-nakuti.</w:t>
      </w:r>
    </w:p>
    <w:p>
      <w:pPr>
        <w:pStyle w:val="Heading2"/>
      </w:pPr>
      <w:r>
        <w:rPr>
          <w:lang w:val="id_ID" w:bidi="id_ID"/>
        </w:rPr>
        <w:t>Psalms 11:1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Daud. Pada Tuhan aku berlindung, bagaimana kamu berani berkata kepadaku: ”Terbanglah ke gunung seperti burung!”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Sebab, lihat orang fasik melentur busurnya, mereka memasang anak panahnya pada tali busur, untuk memanah orang yang tulus hati di tempat gelap.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Apabila dasar-dasar dihancurkan, apakah yang dapat dibuat oleh orang benar itu?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Tuhan ada di dalam bait-Nya yang kudus; Tuhan, takhta-Nya di sorga; mata-Nya mengamat-amati, sorot mata-Nya menguji anak-anak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Tuhan menguji orang benar dan orang fasik, dan Ia membenci orang yang mencintai kekerasan.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Ia menghujani orang-orang fasik dengan arang berapi dan belerang; angin yang menghanguskan, itulah isi piala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Tuhan adalah adil dan Ia mengasihi keadilan; orang yang tulus akan memandang wajah-Nya.</w:t>
      </w:r>
    </w:p>
    <w:p>
      <w:pPr>
        <w:pStyle w:val="Heading2"/>
      </w:pPr>
      <w:r>
        <w:rPr>
          <w:lang w:val="id_ID" w:bidi="id_ID"/>
        </w:rPr>
        <w:t>Psalms 12:1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Yang kedelapan.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Tolonglah kiranya, Tuhan, sebab orang saleh telah habis, telah lenyap orang-orang yang setia dari antara anak-anak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Mereka berkata dusta, yang seorang kepada yang lain, mereka berkata dengan bibir yang manis dan hati yang bercabang.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Biarlah Tuhan mengerat segala bibir yang manis dan setiap lidah yang bercakap besar,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dari mereka yang berkata: ”Dengan lidah kami, kami menang! Bibir kami menyokong kami! Siapakah tuan atas kami?”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Oleh karena penindasan terhadap orang-orang yang lemah, oleh karena keluhan orang-orang miskin, sekarang juga Aku bangkit, firman Tuhan; Aku memberi keselamatan kepada orang yang menghauskannya.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Janji Tuhan adalah janji yang murni, bagaikan perak yang teruji, tujuh kali dimurnikan dalam dapur peleburan di tanah.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Engkau, Tuhan, yang akan menepatinya, Engkau akan menjaga kami senantiasa terhadap angkatan ini.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Orang-orang fasik berjalan ke mana-mana, sementara kebusukan muncul di antara anak-anak manusia.</w:t>
      </w:r>
    </w:p>
    <w:p>
      <w:pPr>
        <w:pStyle w:val="Heading2"/>
      </w:pPr>
      <w:r>
        <w:rPr>
          <w:lang w:val="id_ID" w:bidi="id_ID"/>
        </w:rPr>
        <w:t>Psalms 13:1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Berapa lama lagi, Tuhan, Kaulupakan aku terus-menerus? Berapa lama lagi Kausembunyikan wajah-Mu terhadap aku?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Berapa lama lagi aku harus menaruh kekuatiran dalam diriku, dan bersedih hati sepanjang hari? Berapa lama lagi musuhku meninggikan diri atasku?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Pandanglah kiranya, jawablah aku, ya Tuhan, Allahku! Buatlah mataku bercahaya, supaya jangan aku tertidur dan mati,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supaya musuhku jangan berkata: ”Aku telah mengalahkan dia,” dan lawan-lawanku bersorak-sorak, apabila aku goyah.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Tetapi aku, kepada kasih setia-Mu aku percaya, hatiku bersorak-sorak karena penyelamatan-Mu. Aku mau menyanyi untuk Tuhan, karena Ia telah berbuat baik kepadaku.</w:t>
      </w:r>
    </w:p>
    <w:p>
      <w:pPr>
        <w:pStyle w:val="Heading2"/>
      </w:pPr>
      <w:r>
        <w:rPr>
          <w:lang w:val="id_ID" w:bidi="id_ID"/>
        </w:rPr>
        <w:t>Psalms 14:1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Daud. Orang bebal berkata dalam hatinya: ”Tidak ada Allah.” Busuk dan jijik perbuatan mereka, tidak ada yang berbuat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 memandang ke bawah dari sorga kepada anak-anak manusia untuk melihat, apakah ada yang berakal budi dan yang mencari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Mereka semua telah menyeleweng, semuanya telah bejat; tidak ada yang berbuat baik, seorang pun tidak.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Tidak sadarkah semua orang yang melakukan kejahatan, yang memakan habis umat-Ku seperti memakan roti, dan yang tidak berseru kepada Tuhan?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Di sanalah mereka ditimpa kekejutan yang besar, sebab Allah menyertai angkatan yang benar.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Kamu dapat mengolok-olok maksud orang yang tertindas, tetapi Tuhan adalah tempat perlindungannya.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Ya, datanglah kiranya dari Sion keselamatan bagi Israel! Apabila Tuhan memulihkan keadaan umat-Nya, maka Yakub akan bersorak-sorak, Israel akan bersukacita.</w:t>
      </w:r>
    </w:p>
    <w:p>
      <w:pPr>
        <w:pStyle w:val="Heading2"/>
      </w:pPr>
      <w:r>
        <w:rPr>
          <w:lang w:val="id_ID" w:bidi="id_ID"/>
        </w:rPr>
        <w:t>Psalms 15:1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Daud. Tuhan, siapa yang boleh menumpang dalam kemah-Mu? Siapa yang boleh diam di gunung-Mu yang kudus?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Yaitu dia yang berlaku tidak bercela, yang melakukan apa yang adil dan yang mengatakan kebenaran dengan segenap hatinya,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yang tidak menyebarkan fitnah dengan lidahnya, yang tidak berbuat jahat terhadap temannya dan yang tidak menimpakan cela kepada tetangganya;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yang memandang hina orang yang tersingkir, tetapi memuliakan orang yang takut akan Tuhan; yang berpegang pada sumpah, walaupun rugi;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yang tidak meminjamkan uangnya dengan makan riba dan tidak menerima suap melawan orang yang tak bersalah. Siapa yang berlaku demikian, tidak akan goyah selama-lamanya.</w:t>
      </w:r>
    </w:p>
    <w:p>
      <w:pPr>
        <w:pStyle w:val="Heading2"/>
      </w:pPr>
      <w:r>
        <w:rPr>
          <w:lang w:val="id_ID" w:bidi="id_ID"/>
        </w:rPr>
        <w:t>Psalms 16:1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Miktam. Dari Daud. Jagalah aku, ya Allah, sebab pada-Mu aku berlindung.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berkata kepada Tuhan: ”Engkaulah Tuhanku, tidak ada yang baik bagiku selain Engkau!”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Orang-orang kudus yang ada di tanah ini, merekalah orang mulia yang selalu menjadi kesukaanku.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Bertambah besar kesedihan orang-orang yang mengikuti allah lain; aku tidak akan ikut mempersembahkan korban curahan mereka yang dari darah, juga tidak akan menyebut-nyebut nama mereka di bibirku.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Ya Tuhan, Engkaulah bagian warisanku dan pialaku, Engkau sendirilah yang meneguhkan bagian yang diundikan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Tali pengukur jatuh bagiku di tempat-tempat yang permai; ya, milik pusakaku menyenangkan hatiku.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memuji Tuhan, yang telah memberi nasihat kepadaku, ya, pada waktu malam hati nuraniku mengajari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Aku senantiasa memandang kepada Tuhan; karena Ia berdiri di sebelah kananku, aku tidak goyah.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itu hatiku bersukacita dan jiwaku bersorak-sorak, bahkan tubuhku akan diam dengan tenteram;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Engkau tidak menyerahkan aku ke dunia orang mati, dan tidak membiarkan Orang Kudus-Mu melihat kebinasaan.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Engkau memberitahukan kepadaku jalan kehidupan; di hadapan-Mu ada sukacita berlimpah-limpah, di tangan kanan-Mu ada nikmat senantiasa.</w:t>
      </w:r>
    </w:p>
    <w:p>
      <w:pPr>
        <w:pStyle w:val="Heading2"/>
      </w:pPr>
      <w:r>
        <w:rPr>
          <w:lang w:val="id_ID" w:bidi="id_ID"/>
        </w:rPr>
        <w:t>Psalms 17:1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Doa Daud. Dengarkanlah, Tuhan, perkara yang benar, perhatikanlah seruanku; berilah telinga akan doaku, dari bibir yang tidak menipu.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Dari pada-Mulah kiranya datang penghakiman: mata-Mu kiranya melihat apa yang benar.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Bila Engkau menguji hatiku, memeriksanya pada waktu malam, dan menyelidiki aku, maka Engkau tidak akan menemui sesuatu kejahatan; mulutku tidak terlanjur.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Tentang perbuatan manusia, sesuai dengan firman yang Engkau ucapkan, aku telah menjaga diriku terhadap jalan orang-orang yang melakukan kekerasan;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langkahku tetap mengikuti jejak-Mu, kakiku tidak goyang.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berseru kepada-Mu, karena Engkau menjawab aku, ya Allah; sendengkanlah telinga-Mu kepadaku, dengarkanlah perkataanku.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Tunjukkanlah kasih setia-Mu yang ajaib, ya Engkau, yang menyelamatkan orang-orang yang berlindung pada tangan kanan-Mu terhadap pemberontak.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Peliharalah aku seperti biji mata, sembunyikanlah aku dalam naungan sayap-Mu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terhadap orang-orang fasik yang menggagahi aku, terhadap musuh nyawaku yang mengepung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Mereka tidak menunjukkan belas kasihan, mereka membual;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mereka mengikuti langkah-langkahku, mereka sekarang mengerumuni aku, mata mereka diarahkan untuk menghempaskan aku ke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Rupa mereka seperti singa, yang bernafsu untuk menerkam, seperti singa muda, yang mengendap di tempat yang tersembunyi.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Bangunlah, Tuhan, hadapilah mereka, rebahkanlah mereka, luputkanlah aku dengan pedang-Mu dari pada 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Luputkanlah aku, ya Tuhan, dengan tangan-Mu, dari orang-orang dunia ini yang bagiannya adalah dalam hidup ini; biarlah perut mereka dikenyangkan dengan apa yang Engkau simpan, sehingga anak-anak mereka menjadi puas, dan sisanya mereka tinggalkan untuk bayi-bayi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Tetapi aku, dalam kebenaran akan kupandang wajah-Mu, dan pada waktu bangun aku akan menjadi puas dengan rupa-Mu.</w:t>
      </w:r>
    </w:p>
    <w:p>
      <w:pPr>
        <w:pStyle w:val="Heading2"/>
      </w:pPr>
      <w:r>
        <w:rPr>
          <w:lang w:val="id_ID" w:bidi="id_ID"/>
        </w:rPr>
        <w:t>Psalms 18:1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hamba Tuhan, yakni Daud yang menyampaikan perkataan nyanyian ini kepada Tuhan, pada waktu Tuhan telah melepaskan dia dari cengkeraman semua musuhnya dan dari tangan Saul.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Ia berkata: ”Aku mengasihi Engkau, ya Tuhan, kekuatanku!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 Tuhan, bukit batuku, kubu pertahananku dan penyelamatku, Allahku, gunung batuku, tempat aku berlindung, perisaiku, tanduk keselamatanku, kota bentengku!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Terpujilah Tuhan, seruku; maka aku pun selamat dari pada musuhku.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Tali-tali maut telah meliliti aku, dan banjir-banjir jahanam telah menimpa 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tali-tali dunia orang mati telah membelit aku, perangkap-perangkap maut terpasang di depanku.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Ketika aku dalam kesesakan, aku berseru kepada Tuhan, kepada Allahku aku berteriak minta tolong. Ia mendengar suaraku dari bait-Nya, teriakku minta tolong kepada-Nya sampai ke telinga-Nya.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Lalu goyang dan goncanglah bumi, dan dasar-dasar gunung gemetar dan goyang, oleh karena menyala-nyala murka-Nya.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Asap membubung dari hidung-Nya, api menjilat keluar dari mulut-Nya, bara menyala keluar dari 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Ia menekukkan langit, lalu turun, kekelaman ada di bawah kaki-Nya.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Ia mengendarai kerub, lalu terbang dan melayang di atas sayap angin.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Ia membuat kegelapan di sekeliling-Nya menjadi persembunyian-Nya, ya, menjadi pondok-Nya: air hujan yang gelap, awan yang tebal.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Karena sinar di hadapan-Nya hilanglah awan-awan-Nya bersama hujan es dan bara api.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Maka Tuhan mengguntur di langit, Yang Mahatinggi memperdengarkan suara-Nya.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Dilepaskan-Nya panah-panah-Nya, sehingga diserakkan-Nya mereka, kilat bertubi-tubi, sehingga dikacaukan-Nya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Lalu kelihatanlah dasar-dasar lautan, dan tersingkaplah alas-alas dunia karena hardik-Mu, ya Tuhan, karena hembusan nafas dari hidung-Mu.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Ia menjangkau dari tempat tinggi, mengambil aku, menarik aku dari banjir.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Ia melepaskan aku dari musuhku yang gagah dan dari orang-orang yang membenci aku, karena mereka terlalu kuat bagiku.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Mereka menghadang aku pada hari sialku, tetapi Tuhan menjadi sandaran bagiku;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Ia membawa aku ke luar ke tempat lapang, Ia menyelamatkan aku, karena Ia berkenan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Tuhan memperlakukan aku sesuai dengan kebenaranku, Ia membalas kepadaku sesuai dengan kesucian tanganku,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sebab aku tetap mengikuti jalan Tuhan dan tidak berlaku fasik terhadap Allahku.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Sebab segala hukum-Nya kuperhatikan, dan ketetapan-Nya tidaklah kujauhkan dari padaku;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aku berlaku tidak bercela di hadapan-Nya, dan menjaga diri terhadap kesalahan.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Karena itu Tuhan membalas kepadaku sesuai dengan kebenaranku, sesuai dengan kesucian tanganku di depan mata-Nya.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Terhadap orang yang setia Engkau berlaku setia, terhadap orang yang tidak bercela Engkau berlaku tidak bercela,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terhadap orang yang suci Engkau berlaku suci, tetapi terhadap orang yang bengkok Engkau berlaku belat-belit.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Karena Engkaulah yang menyelamatkan bangsa yang tertindas, tetapi orang yang memandang dengan congkak Kaurendahkan.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Karena Engkaulah yang membuat pelitaku bercahaya; Tuhan, Allahku, menyinari kegelapanku.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Karena dengan Engkau aku berani menghadapi gerombolan, dan dengan Allahku aku berani melompati tembok.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Adapun Allah, jalan-Nya sempurna; janji Tuhan adalah murni; Dia menjadi perisai bagi semua orang yang berlindung 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Sebab siapakah Allah selain dari Tuhan, dan siapakah gunung batu kecuali Allah kita?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Allah, Dialah yang mengikat pinggangku dengan keperkasaan dan membuat jalanku rata;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yang membuat kakiku seperti kaki rusa dan membuat aku berdiri di bukit;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yang mengajar tanganku berperang, sehingga lenganku dapat melenturkan busur tembaga.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Kauberikan kepadaku perisai keselamatan-Mu, tangan kanan-Mu menyokong aku, kemurahan-Mu membuat aku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Kauberikan tempat lapang untuk langkahku, dan mata kakiku tidak goyah.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38</w:t>
      </w:r>
      <w:r>
        <w:rPr>
          <w:lang w:val="id_ID" w:bidi="id_ID"/>
        </w:rPr>
        <w:t xml:space="preserve"> Aku mengejar musuhku sampai kutangkap mereka, dan tidak berbalik sebelum mereka kuhabiskan;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39</w:t>
      </w:r>
      <w:r>
        <w:rPr>
          <w:lang w:val="id_ID" w:bidi="id_ID"/>
        </w:rPr>
        <w:t xml:space="preserve"> aku meremukkan mereka, sehingga mereka tidak dapat bangkit lagi; mereka rebah di bawah kakiku.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40</w:t>
      </w:r>
      <w:r>
        <w:rPr>
          <w:lang w:val="id_ID" w:bidi="id_ID"/>
        </w:rPr>
        <w:t xml:space="preserve"> Engkau telah mengikat pinggangku dengan keperkasaan untuk berperang; Engkau tundukkan ke bawah kuasaku orang yang bangkit melawan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41</w:t>
      </w:r>
      <w:r>
        <w:rPr>
          <w:lang w:val="id_ID" w:bidi="id_ID"/>
        </w:rPr>
        <w:t xml:space="preserve"> Kaubuat musuhku lari dari padaku, dan orang-orang yang membenci aku kubinasakan.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42</w:t>
      </w:r>
      <w:r>
        <w:rPr>
          <w:lang w:val="id_ID" w:bidi="id_ID"/>
        </w:rPr>
        <w:t xml:space="preserve"> Mereka berteriak minta tolong, tetapi tidak ada yang menyelamatkan, mereka berteriak kepada Tuhan, tetapi Ia tidak menjawab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43</w:t>
      </w:r>
      <w:r>
        <w:rPr>
          <w:lang w:val="id_ID" w:bidi="id_ID"/>
        </w:rPr>
        <w:t xml:space="preserve"> Aku menggiling mereka halus-halus seperti debu di depan angin, mencampakkan mereka seperti lumpur di jalan.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44</w:t>
      </w:r>
      <w:r>
        <w:rPr>
          <w:lang w:val="id_ID" w:bidi="id_ID"/>
        </w:rPr>
        <w:t xml:space="preserve"> Engkau meluputkan aku dari perbantahan rakyat; Engkau mengangkat aku menjadi kepala atas bangsa-bangsa; bangsa yang tidak kukenal menjadi hambaku;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45</w:t>
      </w:r>
      <w:r>
        <w:rPr>
          <w:lang w:val="id_ID" w:bidi="id_ID"/>
        </w:rPr>
        <w:t xml:space="preserve"> baru saja telinga mereka mendengar, mereka taat kepadaku; orang-orang asing tunduk menjilat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46</w:t>
      </w:r>
      <w:r>
        <w:rPr>
          <w:lang w:val="id_ID" w:bidi="id_ID"/>
        </w:rPr>
        <w:t xml:space="preserve"> Orang-orang asing pucat layu dan keluar dari kota kubunya dengan gemetar.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47</w:t>
      </w:r>
      <w:r>
        <w:rPr>
          <w:lang w:val="id_ID" w:bidi="id_ID"/>
        </w:rPr>
        <w:t xml:space="preserve"> Tuhan hidup! Terpujilah gunung batuku, dan mulialah Allah Penyelamatku,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48</w:t>
      </w:r>
      <w:r>
        <w:rPr>
          <w:lang w:val="id_ID" w:bidi="id_ID"/>
        </w:rPr>
        <w:t xml:space="preserve"> Allah, yang telah mengadakan pembalasan bagiku, yang telah menaklukkan bangsa-bangsa ke bawah kuasaku,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49</w:t>
      </w:r>
      <w:r>
        <w:rPr>
          <w:lang w:val="id_ID" w:bidi="id_ID"/>
        </w:rPr>
        <w:t xml:space="preserve"> yang telah meluputkan aku dari pada musuhku. Bahkan, Engkau telah meninggikan aku mengatasi mereka yang bangkit melawan aku; Engkau telah melepaskan aku dari orang yang melakukan kelaliman.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50</w:t>
      </w:r>
      <w:r>
        <w:rPr>
          <w:lang w:val="id_ID" w:bidi="id_ID"/>
        </w:rPr>
        <w:t xml:space="preserve"> Sebab itu aku mau menyanyikan syukur bagi-Mu di antara bangsa-bangsa, ya Tuhan, dan aku mau menyanyikan mazmur bagi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51</w:t>
      </w:r>
      <w:r>
        <w:rPr>
          <w:lang w:val="id_ID" w:bidi="id_ID"/>
        </w:rPr>
        <w:t xml:space="preserve"> Ia mengaruniakan keselamatan yang besar kepada raja yang diangkat-Nya, dan menunjukkan kasih setia kepada orang yang diurapi-Nya, yaitu Daud dan kepada anak cucunya untuk selamanya.”</w:t>
      </w:r>
    </w:p>
    <w:p>
      <w:pPr>
        <w:pStyle w:val="Heading2"/>
      </w:pPr>
      <w:r>
        <w:rPr>
          <w:lang w:val="id_ID" w:bidi="id_ID"/>
        </w:rPr>
        <w:t>Psalms 19:1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Langit menceritakan kemuliaan Allah, dan cakrawala memberitakan pekerjaan tangan-Nya;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hari meneruskan berita itu kepada hari, dan malam menyampaikan pengetahuan itu kepada malam.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Tidak ada berita dan tidak ada kata, suara mereka tidak terdengar;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tetapi gema mereka terpencar ke seluruh dunia, dan perkataan mereka sampai ke ujung bumi. Ia memasang kemah di langit untuk matahari,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yang keluar bagaikan pengantin laki-laki yang keluar dari kamarnya, girang bagaikan pahlawan yang hendak melakukan perjalanannya.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Dari ujung langit ia terbit, dan ia beredar sampai ke ujung yang lain; tidak ada yang terlindung dari panas sinarnya.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Taurat Tuhan itu sempurna, menyegarkan jiwa; peraturan Tuhan itu teguh, memberikan hikmat kepada orang yang tak berpengalaman.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Titah Tuhan itu tepat, menyukakan hati; perintah Tuhan itu murni, membuat mata bercahaya.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Takut akan Tuhan itu suci, tetap ada untuk selamanya; hukum-hukum Tuhan itu benar, adil semuanya,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lebih indah dari pada emas, bahkan dari pada banyak emas tua; dan lebih manis dari pada madu, bahkan dari pada madu tetesan dari sarang lebah.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Lagipula hamba-Mu diperingatkan oleh semuanya itu, dan orang yang berpegang padanya mendapat upah yang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Siapakah yang dapat mengetahui kesesatan? Bebaskanlah aku dari apa yang tidak kusadari.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Lindungilah hamba-Mu, juga terhadap orang yang kurang ajar; janganlah mereka menguasai aku! Maka aku menjadi tak bercela dan bebas dari pelanggaran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Mudah-mudahan Engkau berkenan akan ucapan mulutku dan renungan hatiku, ya Tuhan, gunung batuku dan penebusku.</w:t>
      </w:r>
    </w:p>
    <w:p>
      <w:pPr>
        <w:pStyle w:val="Heading2"/>
      </w:pPr>
      <w:r>
        <w:rPr>
          <w:lang w:val="id_ID" w:bidi="id_ID"/>
        </w:rPr>
        <w:t>Psalms 20:1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Kiranya Tuhan menjawab engkau pada waktu kesesakan! Kiranya nama Allah Yakub membentengi engkau!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Kiranya dikirimkan-Nya bantuan kepadamu dari tempat kudus dan disokong-Nya engkau dari Sion.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Kiranya diingat-Nya segala korban persembahanmu, dan disukai-Nya korban bakaranmu.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Kiranya diberikan-Nya kepadamu apa yang kaukehendaki dan dijadikan-Nya berhasil apa yang kaurancangkan.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Kami mau bersorak-sorai tentang kemenanganmu dan mengangkat panji-panji demi nama Allah kita; kiranya Tuhan memenuhi segala permintaanmu.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Sekarang aku tahu, bahwa Tuhan memberi kemenangan kepada orang yang diurapi-Nya dan menjawabnya dari sorga-Nya yang kudus dengan kemenangan yang gilang-gemilang oleh tangan kanan-Nya.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Orang ini memegahkan kereta dan orang itu memegahkan kuda, tetapi kita bermegah dalam nama Tuhan, Allah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Mereka rebah dan jatuh, tetapi kita bangun berdiri dan tetap tegak.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Ya Tuhan, berikanlah kemenangan kepada raja! Jawablah kiranya kami pada waktu kami berseru!</w:t>
      </w:r>
    </w:p>
    <w:p>
      <w:pPr>
        <w:pStyle w:val="Heading2"/>
      </w:pPr>
      <w:r>
        <w:rPr>
          <w:lang w:val="id_ID" w:bidi="id_ID"/>
        </w:rPr>
        <w:t>Psalms 21:1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Tuhan, karena kuasa-Mulah raja bersukacita; betapa besar kegirangannya karena kemenangan yang dari pada-Mu!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Apa yang menjadi keinginan hatinya telah Kaukaruniakan kepadanya, dan permintaan bibirnya tidak Kautolak.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Engkau menyambut dia dengan berkat melimpah; Engkau menaruh mahkota dari emas tua di atas kepalanya.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Hidup dimintanya dari pada-Mu; Engkau memberikannya kepadanya, dan umur panjang untuk seterusnya dan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Besar kemuliaannya karena kemenangan yang dari pada-Mu; keagungan dan semarak telah Kaukaruniakan kepadanya.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Ya, Engkau membuat dia menjadi berkat untuk seterusnya; Engkau memenuhi dia dengan sukacita di hadapan-Mu.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Sebab raja percaya kepada Tuhan, dan karena kasih setia Yang Mahatinggi ia tidak goyang.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Tangan-Mu akan menjangkau semua musuh-Mu; tangan kanan-Mu akan menjangkau orang-orang yang membenci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Engkau akan membuat mereka seperti perapian yang menyala-nyala, pada waktu Engkau menampakkan Diri, ya Tuhan. Murka Tuhan akan menelan mereka, dan api akan memakan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Keturunan mereka akan Kaubinasakan dari muka bumi, dan anak cucu mereka dari antara anak-anak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Apabila mereka hendak mendatangkan malapetaka atasmu, merancangkan tipu muslihat, mereka tidak berdaya.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Ya, Engkau akan membuat mereka melarikan diri, dengan tali busur-Mu Engkau membidik muka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Bangkitlah, ya Tuhan, di dalam kuasa-Mu! Kami mau menyanyikan dan memazmurkan keperkasaan-Mu.</w:t>
      </w:r>
    </w:p>
    <w:p>
      <w:pPr>
        <w:pStyle w:val="Heading2"/>
      </w:pPr>
      <w:r>
        <w:rPr>
          <w:lang w:val="id_ID" w:bidi="id_ID"/>
        </w:rPr>
        <w:t>Psalms 22:1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Rusa di kala fajar.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Allahku, Allahku, mengapa Engkau meninggalkan aku? Aku berseru, tetapi Engkau tetap jauh dan tidak menolong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Allahku, aku berseru-seru pada waktu siang, tetapi Engkau tidak menjawab, dan pada waktu malam, tetapi tidak juga aku tenang.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Padahal Engkaulah Yang Kudus yang bersemayam di atas puji-pujian orang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Kepada-Mu nenek moyang kami percaya; mereka percaya, dan Engkau meluputkan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Kepada-Mu mereka berseru-seru, dan mereka terluput; kepada-Mu mereka percaya, dan mereka tidak mendapat malu.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Tetapi aku ini ulat dan bukan orang, cela bagi manusia, dihina oleh orang banyak.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Semua yang melihat aku mengolok-olok aku, mereka mencibirkan bibirnya, menggelengkan kepalanya: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”Ia menyerah kepada Tuhan; biarlah Dia yang meluputkannya, biarlah Dia yang melepaskannya! Bukankah Dia berkenan kepadanya?”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Ya, Engkau yang mengeluarkan aku dari kandungan; Engkau yang membuat aku aman pada dada ibuku.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Kepada-Mu aku diserahkan sejak aku lahir, sejak dalam kandungan ibuku Engkaulah Allahku.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Janganlah jauh dari padaku, sebab kesusahan telah dekat, dan tidak ada yang menolong.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Banyak lembu jantan mengerumuni aku; banteng-banteng dari Basan mengepung 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mereka mengangakan mulutnya terhadap aku seperti singa yang menerkam dan mengaum.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Seperti air aku tercurah, dan segala tulangku terlepas dari sendinya; hatiku menjadi seperti lilin, hancur luluh di dalam dadaku;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kekuatanku kering seperti beling, lidahku melekat pada langit-langit mulutku; dan dalam debu maut Kauletakkan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Sebab anjing-anjing mengerumuni aku, gerombolan penjahat mengepung aku, mereka menusuk tangan dan kakiku.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Segala tulangku dapat kuhitung; mereka menonton, mereka memandangi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Mereka membagi-bagi pakaianku di antara mereka, dan mereka membuang undi atas jubahku.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Tetapi Engkau, Tuhan, janganlah jauh; ya kekuatanku, segeralah menolong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Lepaskanlah aku dari pedang, dan nyawaku dari cengkeraman anjing.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Selamatkanlah aku dari mulut singa, dan dari tanduk banteng. Engkau telah menjawab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Aku akan memasyhurkan nama-Mu kepada saudara-saudaraku dan memuji-muji Engkau di tengah-tengah jemaah: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kamu yang takut akan Tuhan, pujilah Dia, hai segenap anak cucu Yakub, muliakanlah Dia, dan gentarlah terhadap Dia, hai segenap anak cucu Israel!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Sebab Ia tidak memandang hina ataupun merasa jijik kesengsaraan orang yang tertindas, dan Ia tidak menyembunyikan wajah-Nya kepada orang itu, dan Ia mendengar ketika orang itu berteriak minta tolong kepada-Nya.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Karena Engkau aku memuji-muji dalam jemaah yang besar; nazarku akan kubayar di depan mereka yang takut akan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Orang yang rendah hati akan makan dan kenyang, orang yang mencari Tuhan akan memuji-muji Dia; biarlah hatimu hidup untuk selamanya!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Segala ujung bumi akan mengingatnya dan berbalik kepada Tuhan; dan segala kaum dari bangsa-bangsa akan sujud menyembah di hadapan-Nya.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Sebab Tuhanlah yang empunya kerajaan, Dialah yang memerintah atas bangsa-bangsa.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Ya, kepada-Nya akan sujud menyembah semua orang sombong di bumi, di hadapan-Nya akan berlutut semua orang yang turun ke dalam debu, dan orang yang tidak dapat menyambung hidup.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Anak-anak cucu akan beribadah kepada-Nya, dan akan menceritakan tentang Tuhan kepada angkatan yang akan datang.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Mereka akan memberitakan keadilan-Nya kepada bangsa yang akan lahir nanti, sebab Ia telah melakukannya.</w:t>
      </w:r>
    </w:p>
    <w:p>
      <w:pPr>
        <w:pStyle w:val="Heading2"/>
      </w:pPr>
      <w:r>
        <w:rPr>
          <w:lang w:val="id_ID" w:bidi="id_ID"/>
        </w:rPr>
        <w:t>Psalms 23:1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Daud. Tuhan adalah gembalaku, takkan kekurangan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Ia membaringkan aku di padang yang berumput hijau, Ia membimbing aku ke air yang tenang;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Ia menyegarkan jiwaku. Ia menuntun aku di jalan yang benar oleh karena nama-Nya.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Sekalipun aku berjalan dalam lembah kekelaman, aku tidak takut bahaya, sebab Engkau besertaku; gada-Mu dan tongkat-Mu, itulah yang menghibur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Engkau menyediakan hidangan bagiku, di hadapan lawanku; Engkau mengurapi kepalaku dengan minyak; pialaku penuh melimpah.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Kebajikan dan kemurahan belaka akan mengikuti aku, seumur hidupku; dan aku akan diam dalam rumah Tuhan sepanjang masa.</w:t>
      </w:r>
    </w:p>
    <w:p>
      <w:pPr>
        <w:pStyle w:val="Heading2"/>
      </w:pPr>
      <w:r>
        <w:rPr>
          <w:lang w:val="id_ID" w:bidi="id_ID"/>
        </w:rPr>
        <w:t>Psalms 24:1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Daud. Tuhanlah yang empunya bumi serta segala isinya, dan dunia serta yang diam di dalamnya.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 Dialah yang mendasarkannya di atas lautan dan menegakkannya di atas sungai-sungai.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”Siapakah yang boleh naik ke atas gunung Tuhan? Siapakah yang boleh berdiri di tempat-Nya yang kudus?”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”Orang yang bersih tangannya dan murni hatinya, yang tidak menyerahkan dirinya kepada penipuan, dan yang tidak bersumpah palsu.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Dialah yang akan menerima berkat dari Tuhan dan keadilan dari Allah yang menyelamatkan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Itulah angkatan orang-orang yang menanyakan Dia, yang mencari wajah-Mu, ya Allah Yakub.”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Angkatlah kepalamu, hai pintu-pintu gerbang, dan terangkatlah kamu, hai pintu-pintu yang berabad-abad, supaya masuk Raja Kemuliaan!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”Siapakah itu Raja Kemuliaan?” ”Tuhan, jaya dan perkasa, Tuhan, perkasa dalam peperangan!”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Angkatlah kepalamu, hai pintu-pintu gerbang, dan terangkatlah kamu, hai pintu-pintu yang berabad-abad, supaya masuk Raja Kemuliaan!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”Siapakah Dia itu Raja Kemuliaan?” ”Tuhan semesta alam, Dialah Raja Kemuliaan!” Sela</w:t>
      </w:r>
    </w:p>
    <w:p>
      <w:pPr>
        <w:pStyle w:val="Heading2"/>
      </w:pPr>
      <w:r>
        <w:rPr>
          <w:lang w:val="id_ID" w:bidi="id_ID"/>
        </w:rPr>
        <w:t>Psalms 25:1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Kepada-Mu, ya Tuhan, kuangkat jiwaku;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Allahku, kepada-Mu aku percaya; janganlah kiranya aku mendapat malu; janganlah musuh-musuhku beria-ria atas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Ya, semua orang yang menantikan Engkau takkan mendapat malu; yang mendapat malu ialah mereka yang berbuat khianat dengan tidak ada alasannya.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Beritahukanlah jalan-jalan-Mu kepadaku, ya Tuhan, tunjukkanlah itu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Bawalah aku berjalan dalam kebenaran-Mu dan ajarlah aku, sebab Engkaulah Allah yang menyelamatkan aku, Engkau kunanti-nantikan sepanjang 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Ingatlah segala rahmat-Mu dan kasih setia-Mu, ya Tuhan, sebab semuanya itu sudah ada sejak purbakala.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Dosa-dosaku pada waktu muda dan pelanggaran-pelanggaranku janganlah Kauingat, tetapi ingatlah kepadaku sesuai dengan kasih setia-Mu, oleh karena kebaikan-Mu,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 itu baik dan benar; sebab itu Ia menunjukkan jalan kepada orang yang sesat.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Ia membimbing orang-orang yang rendah hati menurut hukum, dan Ia mengajarkan jalan-Nya kepada orang-orang yang rendah hati.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Segala jalan Tuhan adalah kasih setia dan kebenaran bagi orang yang berpegang pada perjanjian-Nya dan peringatan-peringatan-Nya.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Oleh karena nama-Mu, ya Tuhan, ampunilah kesalahanku, sebab besar kesalahan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Siapakah orang yang takut akan Tuhan? Kepadanya Tuhan menunjukkan jalan yang harus dipilihnya.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Orang itu sendiri akan menetap dalam kebahagiaan dan anak cucunya akan mewarisi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Tuhan bergaul karib dengan orang yang takut akan Dia, dan perjanjian-Nya diberitahukan-Nya kepada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Mataku tetap terarah kepada Tuhan, sebab Ia mengeluarkan kakiku dari jaring.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Berpalinglah kepadaku dan kasihanilah aku, sebab aku sebatang kara dan tertindas.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Lapangkanlah hatiku yang sesak dan keluarkanlah aku dari kesulitanku!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Tiliklah sengsaraku dan kesukaranku, dan ampunilah segala dosaku.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Lihatlah, betapa banyaknya musuhku, dan bagaimana mereka membenci aku dengan sangat mendalam.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Jagalah kiranya jiwaku dan lepaskanlah aku; janganlah aku mendapat malu, sebab aku berlindung 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Ketulusan dan kejujuran kiranya mengawal aku, sebab aku menanti-nantikan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Ya Allah, bebaskanlah orang Israel dari segala kesesakannya!</w:t>
      </w:r>
    </w:p>
    <w:p>
      <w:pPr>
        <w:pStyle w:val="Heading2"/>
      </w:pPr>
      <w:r>
        <w:rPr>
          <w:lang w:val="id_ID" w:bidi="id_ID"/>
        </w:rPr>
        <w:t>Psalms 26:1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Berilah keadilan kepadaku, ya Tuhan, sebab aku telah hidup dalam ketulusan; kepada Tuhan aku percaya dengan tidak ragu-ragu.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Ujilah aku, ya Tuhan, dan cobalah aku; selidikilah batinku dan hatiku.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mataku tertuju pada kasih setia-Mu, dan aku hidup dalam kebenaran-Mu.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Aku tidak duduk dengan penipu, dan dengan orang munafik aku tidak bergaul;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benci kepada perkumpulan orang yang berbuat jahat, dan dengan orang fasik aku tidak duduk.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membasuh tanganku tanda tak bersalah, lalu berjalan mengelilingi mezbah-Mu, ya Tuhan,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sambil memperdengarkan nyanyian syukur dengan nyaring, dan menceritakan segala perbuatan-Mu yang ajaib.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Tuhan, aku cinta pada rumah kediaman-Mu dan pada tempat kemuliaan-Mu bersemayam.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Janganlah mencabut nyawaku bersama-sama orang berdosa, atau hidupku bersama-sama orang penumpah darah,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yang pada tangannya melekat perbuatan mesum, dan yang tangan kanannya menerima suapan.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Tetapi aku ini hidup dalam ketulusan; bebaskanlah aku dan kasihanilah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Kakiku berdiri di tanah yang rata; aku mau memuji Tuhan dalam jemaah.</w:t>
      </w:r>
    </w:p>
    <w:p>
      <w:pPr>
        <w:pStyle w:val="Heading2"/>
      </w:pPr>
      <w:r>
        <w:rPr>
          <w:lang w:val="id_ID" w:bidi="id_ID"/>
        </w:rPr>
        <w:t>Psalms 27:1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Tuhan adalah terangku dan keselamatanku, kepada siapakah aku harus takut? Tuhan adalah benteng hidupku, terhadap siapakah aku harus gemetar?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Ketika penjahat-penjahat menyerang aku untuk memakan dagingku, yakni semua lawanku dan musuhku, mereka sendirilah yang tergelincir dan jatuh.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Sekalipun tentara berkemah mengepung aku, tidak takut hatiku; sekalipun timbul peperangan melawan aku, dalam hal itu pun aku tetap percaya.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Satu hal telah kuminta kepada Tuhan, itulah yang kuingini: diam di rumah Tuhan seumur hidupku, menyaksikan kemurahan Tuhan dan menikmati bait-Nya.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Ia melindungi aku dalam pondok-Nya pada waktu bahaya; Ia menyembunyikan aku dalam persembunyian di kemah-Nya, Ia mengangkat aku ke atas gunung batu.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Maka sekarang tegaklah kepalaku, mengatasi musuhku sekeliling aku; dalam kemah-Nya aku mau mempersembahkan korban dengan sorak-sorai; aku mau menyanyi dan bermazmur bagi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Dengarlah, Tuhan, seruan yang kusampaikan, kasihanilah aku dan jawablah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Hatiku mengikuti firman-Mu: ”Carilah wajah-Ku”; maka wajah-Mu kucari,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Janganlah menyembunyikan wajah-Mu kepadaku, janganlah menolak hamba-Mu ini dengan murka; Engkaulah pertolonganku, janganlah membuang aku dan janganlah meninggalkan aku, ya Allah penyelamatku!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Sekalipun ayahku dan ibuku meninggalkan aku, namun Tuhan menyambut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Tunjukkanlah jalan-Mu kepadaku, ya Tuhan, dan tuntunlah aku di jalan yang rata oleh sebab seteruku.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Janganlah menyerahkan aku kepada nafsu lawanku, sebab telah bangkit menyerang aku saksi-saksi dusta, dan orang-orang yang bernafaskan kelaliman.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Sesungguhnya, aku percaya akan melihat kebaikan Tuhan di negeri orang-orang yang hidup!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Nantikanlah Tuhan! Kuatkanlah dan teguhkanlah hatimu! Ya, nantikanlah Tuhan!</w:t>
      </w:r>
    </w:p>
    <w:p>
      <w:pPr>
        <w:pStyle w:val="Heading2"/>
      </w:pPr>
      <w:r>
        <w:rPr>
          <w:lang w:val="id_ID" w:bidi="id_ID"/>
        </w:rPr>
        <w:t>Psalms 28:1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Kepada-Mu, ya Tuhan, gunung batuku, aku berseru, janganlah berdiam diri terhadap aku, sebab, jika Engkau tetap membisu terhadap aku, aku menjadi seperti orang yang turun ke dalam liang kubur.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Dengarkanlah suara permohonanku, apabila aku berteriak kepada-Mu minta tolong, dan mengangkat tanganku ke arah tempat-Mu yang maha kudus.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Janganlah menyeret aku bersama-sama dengan orang fasik ataupun dengan orang yang melakukan kejahatan, yang ramah dengan teman-temannya, tetapi yang hatinya penuh kejahatan.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Ganjarilah mereka menurut perbuatan mereka dan menurut kelakuan mereka yang jahat; ganjarilah mereka setimpal dengan perbuatan tangan mereka, balaslah kepada mereka apa yang mereka lakukan.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Karena mereka tidak mengindahkan pekerjaan Tuhan dan perbuatan tangan-Nya; Ia akan menjatuhkan mereka dan tidak membangunkan mereka lagi.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Terpujilah Tuhan, karena Ia telah mendengar suara permohonanku.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Tuhan adalah kekuatanku dan perisaiku; kepada-Nya hatiku percaya. Aku tertolong sebab itu beria-ria hatiku, dan dengan nyanyianku aku bersyukur kepada-Nya.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 adalah kekuatan umat-Nya dan benteng keselamatan bagi orang yang diurapi-Nya!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Selamatkanlah kiranya umat-Mu dan berkatilah milik-Mu sendiri, gembalakanlah mereka dan dukunglah mereka untuk selama-lamanya.</w:t>
      </w:r>
    </w:p>
    <w:p>
      <w:pPr>
        <w:pStyle w:val="Heading2"/>
      </w:pPr>
      <w:r>
        <w:rPr>
          <w:lang w:val="id_ID" w:bidi="id_ID"/>
        </w:rPr>
        <w:t>Psalms 29:1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Daud. Kepada Tuhan, hai penghuni sorgawi, kepada Tuhan sajalah kemuliaan dan kekuatan!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Berilah kepada Tuhan kemuliaan nama-Nya, sujudlah kepada Tuhan dengan berhiaskan kekudusan!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Suara Tuhan di atas air, Allah yang mulia mengguntur, Tuhan di atas air yang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Suara Tuhan penuh kekuatan, suara Tuhan penuh semarak.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Suara Tuhan mematahkan pohon aras, bahkan, Tuhan menumbangkan pohon aras Libanon.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Ia membuat gunung Libanon melompat-lompat seperti anak lembu, dan gunung Siryon seperti anak banteng.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Suara Tuhan menyemburkan nyala api.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Suara Tuhan membuat padang gurun gemetar, Tuhan membuat padang gurun Kadesh gemetar.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Suara Tuhan membuat beranak rusa betina yang mengandung, bahkan, hutan digundulinya; dan di dalam bait-Nya setiap orang berseru: ”Hormat!”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Tuhan bersemayam di atas air bah, Tuhan bersemayam sebagai Raja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Tuhan kiranya memberikan kekuatan kepada umat-Nya, Tuhan kiranya memberkati umat-Nya dengan sejahtera!</w:t>
      </w:r>
    </w:p>
    <w:p>
      <w:pPr>
        <w:pStyle w:val="Heading2"/>
      </w:pPr>
      <w:r>
        <w:rPr>
          <w:lang w:val="id_ID" w:bidi="id_ID"/>
        </w:rPr>
        <w:t>Psalms 30:1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Mazmur. Nyanyian untuk pentahbisan Bait Suci. Dari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akan memuji Engkau, ya Tuhan, sebab Engkau telah menarik aku ke atas, dan tidak memberi musuh-musuhku bersukacita atas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Tuhan, Allahku, kepada-Mu aku berteriak minta tolong, dan Engkau telah menyembuhkan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Tuhan, Engkau mengangkat aku dari dunia orang mati, Engkau menghidupkan aku di antara mereka yang turun ke liang kubur.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Nyanyikanlah mazmur bagi Tuhan, hai orang-orang yang dikasihi-Nya, dan persembahkanlah syukur kepada nama-Nya yang kudus!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 sesaat saja Ia murka, tetapi seumur hidup Ia murah hati; sepanjang malam ada tangisan, menjelang pagi terdengar sorak-sorai.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Dalam kesenanganku aku berkata: ”Aku takkan goyah untuk selama-lamanya!”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Tuhan, oleh karena Engkau berkenan, Engkau telah menempatkan aku di atas gunung yang kokoh; ketika Engkau menyembunyikan wajah-Mu, aku terkejut.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Kepada-Mu, ya Tuhan, aku berseru, dan kepada Tuhanku aku memohon: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”Apakah untungnya kalau darahku tertumpah, kalau aku turun ke dalam lobang kubur? Dapatkah debu bersyukur kepada-Mu dan memberitakan kesetiaan-Mu?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Dengarlah, Tuhan, dan kasihanilah aku, Tuhan, jadilah penolongku!”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Aku yang meratap telah Kauubah menjadi orang yang menari-nari, kain kabungku telah Kaubuka, pinggangku Kauikat dengan sukacita,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supaya jiwaku menyanyikan mazmur bagi-Mu dan jangan berdiam diri. Tuhan, Allahku, untuk selama-lamanya aku mau menyanyikan syukur bagi-Mu.</w:t>
      </w:r>
    </w:p>
    <w:p>
      <w:pPr>
        <w:pStyle w:val="Heading2"/>
      </w:pPr>
      <w:r>
        <w:rPr>
          <w:lang w:val="id_ID" w:bidi="id_ID"/>
        </w:rPr>
        <w:t>Psalms 31:1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Pada-Mu, Tuhan, aku berlindung, janganlah sekali-kali aku mendapat malu. Luputkanlah aku oleh karena keadilan-Mu,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sendengkanlah telinga-Mu kepadaku, bersegeralah melepaskan aku! Jadilah bagiku gunung batu tempat perlindungan, kubu pertahanan untuk menyelamatkan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Engkau bukit batuku dan pertahananku, dan oleh karena nama-Mu Engkau akan menuntun dan membimbing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Engkau akan mengeluarkan aku dari jaring yang dipasang orang terhadap aku, sebab Engkaulah tempat perlindunganku.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 dalam tangan-Mulah kuserahkan nyawaku; Engkau membebaskan aku, ya Tuhan, Allah yang setia.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Engkau benci kepada orang-orang yang memuja berhala yang sia-sia, tetapi aku percaya kepada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Aku akan bersorak-sorak dan bersukacita karena kasih setia-Mu, sebab Engkau telah menilik sengsaraku, telah memperhatikan kesesakan jiwaku,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dan tidak menyerahkan aku ke tangan musuh, tetapi menegakkan kakiku di tempat yang lapang.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Kasihanilah aku, ya Tuhan, sebab aku merasa sesak; karena sakit hati mengidaplah mataku, meranalah jiwa dan tubuhku.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Sebab hidupku habis dalam duka dan tahun-tahun umurku dalam keluh kesah; kekuatanku merosot karena sengsaraku, dan tulang-tulangku menjadi lemah.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Di hadapan semua lawanku aku tercela, menakutkan bagi tetangga-tetanggaku, dan menjadi kekejutan bagi kenalan-kenalanku; mereka yang melihat aku di jalan lari dari 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Aku telah hilang dari ingatan seperti orang mati, telah menjadi seperti barang yang pecah.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Sebab aku mendengar banyak orang berbisik-bisik, – ada kegentaran dari segala pihak! – mereka bersama-sama bermufakat mencelakakan aku, mereka bermaksud mencabut nyawaku.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Tetapi aku, kepada-Mu aku percaya, ya Tuhan, aku berkata: ”Engkaulah Allahku!”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Masa hidupku ada dalam tangan-Mu, lepaskanlah aku dari tangan musuh-musuhku dan orang-orang yang mengejar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Buatlah wajah-Mu bercahaya atas hamba-Mu, selamatkanlah aku oleh kasih setia-Mu!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Tuhan, janganlah membiarkan aku mendapat malu, sebab aku berseru kepada-Mu; biarlah orang-orang fasik mendapat malu dan turun ke dunia orang mati dan bungkam.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Biarlah bibir dusta menjadi kelu, yang mencaci maki orang benar dengan kecongkakan dan penghinaan!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Alangkah limpahnya kebaikan-Mu yang telah Kausimpan bagi orang yang takut akan Engkau, yang telah Kaulakukan bagi orang yang berlindung pada-Mu, di hadapan manusia!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Engkau menyembunyikan mereka dalam naungan wajah-Mu terhadap persekongkolan orang-orang; Engkau melindungi mereka dalam pondok terhadap perbantahan lidah.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Terpujilah Tuhan, sebab kasih setia-Nya ditunjukkan-Nya kepadaku dengan ajaib pada waktu kesesakan!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Aku menyangka dalam kebingunganku: ”Aku telah terbuang dari hadapan mata-Mu.” Tetapi sesungguhnya Engkau mendengarkan suara permohonanku, ketika aku berteriak kepada-Mu minta tolong.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Kasihilah Tuhan, hai semua orang yang dikasihi-Nya! Tuhan menjaga orang-orang yang setiawan, tetapi orang-orang yang berbuat congkak diganjar-Nya dengan tidak tanggung-tanggung.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Kuatkanlah dan teguhkanlah hatimu, hai semua orang yang berharap kepada Tuhan!</w:t>
      </w:r>
    </w:p>
    <w:p>
      <w:pPr>
        <w:pStyle w:val="Heading2"/>
      </w:pPr>
      <w:r>
        <w:rPr>
          <w:lang w:val="id_ID" w:bidi="id_ID"/>
        </w:rPr>
        <w:t>Psalms 32:1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Nyanyian pengajaran. Berbahagialah orang yang diampuni pelanggarannya, yang dosanya ditutupi!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Berbahagialah manusia, yang kesalahannya tidak diperhitungkan Tuhan, dan yang tidak berjiwa penipu!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Selama aku berdiam diri, tulang-tulangku menjadi lesu karena aku mengeluh sepanjang hari;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siang malam tangan-Mu menekan aku dengan berat, sumsumku menjadi kering, seperti oleh teriknya musim panas.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Dosaku kuberitahukan kepada-Mu dan kesalahanku tidaklah kusembunyikan; aku berkata: ”Aku akan mengaku kepada Tuhan pelanggaran-pelanggaranku,” dan Engkau mengampuni kesalahan karena dosaku.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 itu hendaklah setiap orang saleh berdoa kepada-Mu, selagi Engkau dapat ditemui; sesungguhnya pada waktu banjir besar terjadi, itu tidak melandanya.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Engkaulah persembunyian bagiku, terhadap kesesakan Engkau menjaga aku, Engkau mengelilingi aku, sehingga aku luput dan bersorak.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Aku hendak mengajar dan menunjukkan kepadamu jalan yang harus kautempuh; Aku hendak memberi nasihat, mata-Ku tertuju kepadamu.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Janganlah seperti kuda atau bagal yang tidak berakal, yang kegarangannya harus dikendalikan dengan tali les dan kekang, kalau tidak, ia tidak akan mendekati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Banyak kesakitan diderita orang fasik, tetapi orang percaya kepada Tuhan dikelilingi-Nya dengan kasih setia.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Bersukacitalah dalam Tuhan dan bersorak-soraklah, hai orang-orang benar; bersorak-sorailah, hai orang-orang jujur!</w:t>
      </w:r>
    </w:p>
    <w:p>
      <w:pPr>
        <w:pStyle w:val="Heading2"/>
      </w:pPr>
      <w:r>
        <w:rPr>
          <w:lang w:val="id_ID" w:bidi="id_ID"/>
        </w:rPr>
        <w:t>Psalms 33:1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Bersorak-sorailah, hai orang-orang benar, dalam Tuhan! Sebab memuji-muji itu layak bagi orang-orang jujur.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Bersyukurlah kepada Tuhan dengan kecapi, bermazmurlah bagi-Nya dengan gambus sepuluh tali!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Nyanyikanlah bagi-Nya nyanyian baru; petiklah kecapi baik-baik dengan sorak-sorai!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firman Tuhan itu benar, segala sesuatu dikerjakan-Nya dengan kesetiaan.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Ia senang kepada keadilan dan hukum; bumi penuh dengan kasih setia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Oleh firman Tuhan langit telah dijadikan, oleh nafas dari mulut-Nya segala tentaranya.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Ia mengumpulkan air laut seperti dalam bendungan, Ia menaruh samudera raya ke dalam wadah.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Biarlah segenap bumi takut kepada Tuhan, biarlah semua penduduk dunia gentar terhadap Dia!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Dia berfirman, maka semuanya jadi; Dia memberi perintah, maka semuanya 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Tuhan menggagalkan rencana bangsa-bangsa; Ia meniadakan rancangan suku-suku bangsa;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tetapi rencana Tuhan tetap selama-lamanya, rancangan hati-Nya turun-temurun.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Berbahagialah bangsa, yang Allahnya ialah Tuhan, suku bangsa yang dipilih-Nya menjadi milik-Nya sendiri!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Tuhan memandang dari sorga, Ia melihat semua anak manusia;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dari tempat kediaman-Nya Ia menilik semua penduduk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Dia yang membentuk hati mereka sekalian, yang memperhatikan segala pekerjaan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Seorang raja tidak akan selamat oleh besarnya kuasa; seorang pahlawan tidak akan tertolong oleh besarnya kekuatan.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Kuda adalah harapan sia-sia untuk mencapai kemenangan, yang sekalipun besar ketangkasannya tidak dapat memberi keluputan.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Sesungguhnya, mata Tuhan tertuju kepada mereka yang takut akan Dia, kepada mereka yang berharap akan kasih setia-Nya,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untuk melepaskan jiwa mereka dari pada maut dan memelihara hidup mereka pada masa kelaparan.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Jiwa kita menanti-nantikan Tuhan. Dialah penolong kita dan perisai kita!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Ya, karena Dia hati kita bersukacita, sebab kepada nama-Nya yang kudus kita percaya.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Kasih setia-Mu, ya Tuhan, kiranya menyertai kami, seperti kami berharap kepada-Mu.</w:t>
      </w:r>
    </w:p>
    <w:p>
      <w:pPr>
        <w:pStyle w:val="Heading2"/>
      </w:pPr>
      <w:r>
        <w:rPr>
          <w:lang w:val="id_ID" w:bidi="id_ID"/>
        </w:rPr>
        <w:t>Psalms 34:1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Daud, pada waktu ia pura-pura tidak waras pikirannya di depan Abimelekh, sehingga ia diusir, lalu pergi.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hendak memuji Tuhan pada segala waktu; puji-pujian kepada-Nya tetap di dalam mulutku.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Karena Tuhan jiwaku bermegah; biarlah orang-orang yang rendah hati mendengarnya dan bersukacita.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Muliakanlah Tuhan bersama-sama dengan aku, marilah kita bersama-sama memasyhurkan nama-Nya!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telah mencari Tuhan, lalu Ia menjawab aku, dan melepaskan aku dari segala kegentaranku.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Tujukanlah pandanganmu kepada-Nya, maka mukamu akan berseri-seri, dan tidak akan malu tersipu-sipu.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Orang yang tertindas ini berseru, dan Tuhan mendengar; Ia menyelamatkan dia dari segala kesesakannya.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Malaikat Tuhan berkemah di sekeliling orang-orang yang takut akan Dia, lalu meluputkan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Kecaplah dan lihatlah, betapa baiknya Tuhan itu! Berbahagialah orang yang berlindung pada-Nya!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Takutlah akan Tuhan, hai orang-orang-Nya yang kudus, sebab tidak berkekurangan orang yang takut akan Dia!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Singa-singa muda merana kelaparan, tetapi orang-orang yang mencari Tuhan, tidak kekurangan sesuatu pun yang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Marilah anak-anak, dengarkanlah aku, takut akan Tuhan akan kuajarkan kepadamu!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Siapakah orang yang menyukai hidup, yang mengingini umur panjang untuk menikmati yang baik?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Jagalah lidahmu terhadap yang jahat dan bibirmu terhadap ucapan-ucapan yang menipu;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jauhilah yang jahat dan lakukanlah yang baik, carilah perdamaian dan berusahalah mendapatkannya!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Mata Tuhan tertuju kepada orang-orang benar, dan telinga-Nya kepada teriak mereka minta tolong;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wajah Tuhan menentang orang-orang yang berbuat jahat untuk melenyapkan ingatan kepada mereka dari muka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Apabila orang-orang benar itu berseru-seru, maka Tuhan mendengar, dan melepaskan mereka dari segala kesesakannya.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Tuhan itu dekat kepada orang-orang yang patah hati, dan Ia menyelamatkan orang-orang yang remuk jiwanya.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Kemalangan orang benar banyak, tetapi Tuhan melepaskan dia dari semuanya itu;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Ia melindungi segala tulangnya, tidak satu pun yang patah.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Kemalangan akan mematikan orang fasik, dan siapa yang membenci orang benar akan menanggung hukuman.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Tuhan membebaskan jiwa hamba-hamba-Nya, dan semua orang yang berlindung pada-Nya tidak akan menanggung hukuman.</w:t>
      </w:r>
    </w:p>
    <w:p>
      <w:pPr>
        <w:pStyle w:val="Heading2"/>
      </w:pPr>
      <w:r>
        <w:rPr>
          <w:lang w:val="id_ID" w:bidi="id_ID"/>
        </w:rPr>
        <w:t>Psalms 35:1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Berbantahlah, Tuhan, melawan orang yang berbantah dengan aku, berperanglah melawan orang yang berperang melawan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Peganglah perisai dan utar-utar, bangunlah menolong 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cabutlah tombak dan kapak menghadapi orang-orang yang mengejar aku; katakanlah kepada jiwaku: ”Akulah keselamatanmu!”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Biarlah mendapat malu dan kena noda, orang-orang yang ingin mencabut nyawaku; biarlah mundur dan tersipu-sipu orang-orang yang merancang kecelakaanku!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Biarlah mereka seperti sekam dibawa angin, didorong Malaikat Tuhan;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biarlah jalan mereka gelap dan licin, dan Malaikat Tuhan mengejar mereka!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Karena tanpa alasan mereka memasang jaring terhadap aku, tanpa alasan mereka menggali pelubang untuk nyawaku.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Biarlah kebinasaan mendatangi dia dengan tidak disangka-sangka, jerat yang dipasangnya, biarlah menangkap dia sendiri, biarlah ia jatuh dan musnah!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 aku bersorak-sorak karena Tuhan, aku girang karena keselamatan dari pada-Nya;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segala tulangku berkata: ”Ya, Tuhan, siapakah yang seperti Engkau, yang melepaskan orang sengsara dari tangan orang yang lebih kuat dari padanya, orang sengsara dan miskin dari tangan orang yang merampasi dia?”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Saksi-saksi yang gemar kekerasan bangkit berdiri, apa yang tidak kuketahui, itulah yang mereka tuntut dari 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Mereka membalas kebaikanku dengan kejahatan; perasaan bulus mencekam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Tetapi aku, ketika mereka sakit, aku memakai pakaian kabung; aku menyiksa diriku dengan berpuasa, dan doaku kembali timbul dalam dadaku,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seolah-olah temanku atau saudarakulah yang sakit, demikianlah aku berlaku; seperti orang yang berkeluh kesah karena kematian ibu, demikianlah aku tunduk dengan pakaian kabung.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Tetapi ketika aku tersandung jatuh, bersukacitalah mereka dan berkerumun, berkerumun melawan aku; orang-orang asing yang tidak kukenal menista aku dengan tidak henti-hentinya;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dengan fasik mereka mengolok-olok terus, menggertakkan giginya terhadap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Sampai berapa lama, Tuhan, Engkau memandangi saja? Selamatkanlah jiwaku dari perusakan mereka, nyawaku dari singa-singa muda!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Aku mau menyanyikan syukur kepada-Mu dalam jemaah yang besar, di tengah-tengah rakyat yang banyak aku mau memuji-muji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Janganlah sekali-kali bersukacita atas aku orang-orang yang memusuhi aku tanpa sebab, atau mengedip-ngedipkan mata orang-orang yang membenci aku tanpa alasan.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Karena mereka tidak membicarakan damai, dan terhadap orang-orang yang rukun di negeri mereka merancangkan penipuan,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mereka membuka mulutnya lebar-lebar terhadap aku dan berkata: ”Syukur, syukur, mata kami telah melihatnya!”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Engkau telah melihatnya, Tuhan, janganlah berdiam diri, ya Tuhan, janganlah jauh dari padaku!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Terjagalah dan bangunlah membela hakku, membela perkaraku, ya Allahku dan Tuhanku!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Hakimilah aku sesuai dengan keadilan-Mu, ya Tuhan Allahku, supaya mereka jangan bersukacita atasku!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Janganlah mereka berkata dalam hatinya: ”Syukur, itulah keinginan kami!” Dan janganlah mereka berkata: ”Kami telah menelannya!”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Biarlah bersama-sama mendapat malu dan tersipu-sipu orang-orang yang bersukacita atas kemalanganku; biarlah berpakaian malu dan noda orang-orang yang membesarkan dirinya terhadap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Biarlah bersorak-sorai dan bersukacita orang-orang yang ingin melihat aku dibenarkan! Biarlah mereka tetap berkata: ”Tuhan itu besar, Dia menginginkan keselamatan hamba-Nya!”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Dan lidahku akan menyebut-nyebut keadilan-Mu, memuji-muji Engkau sepanjang hari.</w:t>
      </w:r>
    </w:p>
    <w:p>
      <w:pPr>
        <w:pStyle w:val="Heading2"/>
      </w:pPr>
      <w:r>
        <w:rPr>
          <w:lang w:val="id_ID" w:bidi="id_ID"/>
        </w:rPr>
        <w:t>Psalms 36:1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hamba Tuhan, dari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Dosa bertutur di lubuk hati orang fasik; rasa takut kepada Allah tidak ada pada orang itu,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ia membujuk dirinya, sampai orang mendapati kesalahannya dan membencinya.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Perkataan dari mulutnya ialah kejahatan dan tipu daya, ia berhenti berlaku bijaksana dan berbuat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Kejahatan dirancangkannya di tempat tidurnya, ia menempatkan dirinya di jalan yang tidak baik; apa yang jahat tidak ditolaknya.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Ya Tuhan, kasih-Mu sampai ke langit, setia-Mu sampai ke awan.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Keadilan-Mu adalah seperti gunung-gunung Allah, hukum-Mu bagaikan samudera raya yang hebat. Manusia dan hewan Kauselamatkan,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Betapa berharganya kasih setia-Mu, ya Allah! Anak-anak manusia berlindung dalam naungan sayap-Mu.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Mereka mengenyangkan dirinya dengan lemak di rumah-Mu; Engkau memberi mereka minum dari sungai kesenangan-Mu.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pada-Mu ada sumber hayat, di dalam terang-Mu kami melihat terang.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Lanjutkanlah kasih setia-Mu bagi orang yang mengenal Engkau, dan keadilan-Mu bagi orang yang tulus hati!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Janganlah kiranya kaki orang-orang congkak menginjak aku, dan tangan orang fasik mengusir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Lihat, orang-orang yang melakukan kejahatan itu jatuh; mereka dibanting dan tidak dapat bangun lagi.</w:t>
      </w:r>
    </w:p>
    <w:p>
      <w:pPr>
        <w:pStyle w:val="Heading2"/>
      </w:pPr>
      <w:r>
        <w:rPr>
          <w:lang w:val="id_ID" w:bidi="id_ID"/>
        </w:rPr>
        <w:t>Psalms 37:1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Jangan marah karena orang yang berbuat jahat, jangan iri hati kepada orang yang berbuat curang;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 mereka segera lisut seperti rumput dan layu seperti tumbuh-tumbuhan hijau.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Percayalah kepada Tuhan dan lakukanlah yang baik, diamlah di negeri dan berlakulah setia,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dan bergembiralah karena Tuhan; maka Ia akan memberikan kepadamu apa yang diinginkan hatimu.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Serahkanlah hidupmu kepada Tuhan dan percayalah kepada-Nya, dan Ia akan bertindak;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Ia akan memunculkan kebenaranmu seperti terang, dan hakmu seperti siang.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Berdiam dirilah di hadapan Tuhan dan nantikanlah Dia; jangan marah karena orang yang berhasil dalam hidupnya, karena orang yang melakukan tipu daya.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Berhentilah marah dan tinggalkanlah panas hati itu, jangan marah, itu hanya membawa kepada kejahatan.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orang-orang yang berbuat jahat akan dilenyapkan, tetapi orang-orang yang menanti-nantikan Tuhan akan mewarisi negeri.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Karena sedikit waktu lagi, maka lenyaplah orang fasik; jika engkau memperhatikan tempatnya, maka ia sudah tidak ada lagi.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Tetapi orang-orang yang rendah hati akan mewarisi negeri dan bergembira karena kesejahteraan yang berlimpah-limpah.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Orang fasik merencanakan kejahatan terhadap orang benar dan menggertakkan giginya terhadap dia;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Tuhan menertawakan orang fasik itu, sebab Ia melihat bahwa harinya sudah dekat.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Orang-orang fasik menghunus pedang dan melentur busur mereka untuk merobohkan orang-orang sengsara dan orang-orang miskin, untuk membunuh orang-orang yang hidup jujur;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tetapi pedang mereka akan menikam dada mereka sendiri, dan busur mereka akan dipatahkan.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Lebih baik yang sedikit pada orang benar dari pada yang berlimpah-limpah pada orang fasik;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sebab lengan orang-orang fasik dipatahkan, tetapi Tuhan menopang orang-orang benar.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Tuhan mengetahui hari-hari orang yang saleh, dan milik pusaka mereka akan tetap selama-lamanya;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mereka tidak akan mendapat malu pada waktu kecelakaan, dan mereka akan menjadi kenyang pada hari-hari kelaparan.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Sesungguhnya, orang-orang fasik akan binasa; musuh Tuhan seperti keindahan padang rumput: mereka habis lenyap, habis lenyap bagaikan asap.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Orang fasik meminjam dan tidak membayar kembali, tetapi orang benar adalah pengasih dan pemurah.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Sesungguhnya, orang-orang yang diberkati-Nya akan mewarisi negeri, tetapi orang-orang yang dikutuki-Nya akan dilenyapkan.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Tuhan menetapkan langkah-langkah orang yang hidupnya berkenan kepada-Nya;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apabila ia jatuh, tidaklah sampai tergeletak, sebab Tuhan menopang tangannya.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Dahulu aku muda, sekarang telah menjadi tua, tetapi tidak pernah kulihat orang benar ditinggalkan, atau anak cucunya meminta-minta roti;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tiap hari ia menaruh belas kasihan dan memberi pinjaman, dan anak cucunya menjadi berkat.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Jauhilah yang jahat dan lakukanlah yang baik, maka engkau akan tetap tinggal untuk selama-lamanya;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sebab Tuhan mencintai hukum, dan Ia tidak meninggalkan orang-orang yang dikasihi-Nya. Sampai selama-lamanya mereka akan terpelihara, tetapi anak cucu orang-orang fasik akan dilenyapkan.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Orang-orang benar akan mewarisi negeri dan tinggal di sana senantiasa.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Mulut orang benar mengucapkan hikmat, dan lidahnya mengatakan hukum;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Taurat Allahnya ada di dalam hatinya, langkah-langkahnya tidak goyah.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Orang fasik mengintai orang benar dan berikhtiar membunuhnya;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Tuhan tidak menyerahkan orang benar itu ke dalam tangannya, Ia tidak membiarkannya dinyatakan fasik pada waktu diadili.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Nantikanlah Tuhan dan tetap ikutilah jalan-Nya, maka Ia akan mengangkat engkau untuk mewarisi negeri, dan engkau akan melihat orang-orang fasik dilenyapkan.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Aku melihat seorang fasik yang gagah sombong, yang tumbuh mekar seperti pohon aras Libanon;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ketika aku lewat, lenyaplah ia, aku mencarinya, tetapi tidak ditemui.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Perhatikanlah orang yang tulus dan lihatlah kepada orang yang jujur, sebab pada orang yang suka damai akan ada masa depan;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38</w:t>
      </w:r>
      <w:r>
        <w:rPr>
          <w:lang w:val="id_ID" w:bidi="id_ID"/>
        </w:rPr>
        <w:t xml:space="preserve"> tetapi pendurhaka-pendurhaka akan dibinasakan bersama-sama, dan masa depan orang-orang fasik akan dilenyapkan.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39</w:t>
      </w:r>
      <w:r>
        <w:rPr>
          <w:lang w:val="id_ID" w:bidi="id_ID"/>
        </w:rPr>
        <w:t xml:space="preserve"> Orang-orang benar diselamatkan oleh Tuhan; Ia adalah tempat perlindungan mereka pada waktu kesesakan;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40</w:t>
      </w:r>
      <w:r>
        <w:rPr>
          <w:lang w:val="id_ID" w:bidi="id_ID"/>
        </w:rPr>
        <w:t xml:space="preserve"> Tuhan menolong mereka dan meluputkan mereka, Ia meluputkan mereka dari tangan orang-orang fasik dan menyelamatkan mereka, sebab mereka berlindung pada-Nya.</w:t>
      </w:r>
    </w:p>
    <w:p>
      <w:pPr>
        <w:pStyle w:val="Heading2"/>
      </w:pPr>
      <w:r>
        <w:rPr>
          <w:lang w:val="id_ID" w:bidi="id_ID"/>
        </w:rPr>
        <w:t>Psalms 38:1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 pada waktu mempersembahkan korban peringatan.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Tuhan, janganlah menghukum aku dalam geram-Mu, dan janganlah menghajar aku dalam kepanasan murka-Mu;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anak panah-Mu menembus aku, tangan-Mu telah turun menimpa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Tidak ada yang sehat pada dagingku oleh karena amarah-Mu, tidak ada yang selamat pada tulang-tulangku oleh karena dosaku;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kesalahanku telah menimpa kepalaku; semuanya seperti beban berat yang menjadi terlalu berat bagiku.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Luka-lukaku berbau busuk, bernanah oleh karena kebodohanku;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terbungkuk-bungkuk, sangat tertunduk; sepanjang hari aku berjalan dengan dukacita.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Sebab pinggangku penuh radang, tidak ada yang sehat pada dagingku;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aku kehabisan tenaga dan remuk redam, aku merintih karena degap-degup jantungku.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Tuhan, Engkau mengetahui segala keinginanku, dan keluhku pun tidak tersembunyi bagi-Mu;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jantungku berdebar-debar, kekuatanku hilang, dan cahaya mataku pun lenyap dari 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Sahabat-sahabatku dan teman-temanku menyisih karena penyakitku, dan sanak saudaraku menjauh.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Orang-orang yang ingin mencabut nyawaku memasang jerat, orang-orang yang mengikhtiarkan celakaku, memikirkan kehancuran dan merancangkan tipu daya sepanjang 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aku ini seperti orang tuli, aku tidak mendengar, seperti orang bisu yang tidak membuka mulutnya;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ya, aku ini seperti orang yang tidak mendengar, yang tak ada bantahan dalam mulutnya.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Sebab kepada-Mu, ya Tuhan, aku berharap; Engkaulah yang akan menjawab, ya Tuhan, Allahku.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Pikirku: ”Asal mereka jangan beria-ria karena aku, jangan membesarkan diri terhadap aku apabila kakiku goyah!”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Sebab aku mulai jatuh karena tersandung, dan aku selalu dirundung kesakitan;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ya, aku mengaku kesalahanku, aku cemas karena dosaku.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Orang-orang yang memusuhi aku besar jumlahnya, banyaklah orang-orang yang membenci aku tanpa sebab;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mereka membalas yang jahat kepadaku ganti yang baik, mereka memusuhi aku, karena aku mengejar yang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Jangan tinggalkan aku, ya Tuhan, Allahku, janganlah jauh dari padaku!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Segeralah menolong aku, ya Tuhan, keselamatanku!</w:t>
      </w:r>
    </w:p>
    <w:p>
      <w:pPr>
        <w:pStyle w:val="Heading2"/>
      </w:pPr>
      <w:r>
        <w:rPr>
          <w:lang w:val="id_ID" w:bidi="id_ID"/>
        </w:rPr>
        <w:t>Psalms 39:1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Untuk Yedutun.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Pikirku: ”Aku hendak menjaga diri, supaya jangan aku berdosa dengan lidahku; aku hendak menahan mulutku dengan kekang selama orang fasik masih ada di depanku.”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Aku kelu, aku diam, aku membisu, aku jauh dari hal yang baik; tetapi penderitaanku makin berat.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Hatiku bergejolak dalam diriku, menyala seperti api, ketika aku berkeluh kesah; aku berbicara dengan lidahku: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”Ya Tuhan, beritahukanlah kepadaku ajalku, dan apa batas umurku, supaya aku mengetahui betapa fananya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Sungguh, hanya beberapa telempap saja Kautentukan umurku; bagi-Mu hidupku seperti sesuatu yang hampa. Ya, setiap manusia hanyalah kesia-siaan!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Ia hanyalah bayangan yang berlalu! Ia hanya mempeributkan yang sia-sia dan menimbun, tetapi tidak tahu, siapa yang meraupnya nanti.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Dan sekarang, apakah yang kunanti-nantikan, ya Tuhan? Kepada-Mulah aku berharap.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Lepaskanlah aku dari segala pelanggaranku, jangan jadikan aku celaan orang bebal!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Aku kelu, tidak kubuka mulutku, sebab Engkau sendirilah yang bertindak.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Hindarkanlah aku dari pada pukulan-Mu, aku remuk karena serangan tangan-Mu.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Engkau menghajar seseorang dengan hukuman karena kesalahannya, dan menghancurkan keelokannya sama seperti gegat; sesungguhnya, setiap manusia adalah kesia-siaan belaka.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Dengarkanlah doaku, ya Tuhan, dan berilah telinga kepada teriakku minta tolong, janganlah berdiam diri melihat air mataku! Sebab aku menumpang pada-Mu, aku pendatang seperti semua nenek moyangku.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Alihkanlah pandangan-Mu dari padaku, supaya aku bersukacita sebelum aku pergi dan tidak ada lagi!”</w:t>
      </w:r>
    </w:p>
    <w:p>
      <w:pPr>
        <w:pStyle w:val="Heading2"/>
      </w:pPr>
      <w:r>
        <w:rPr>
          <w:lang w:val="id_ID" w:bidi="id_ID"/>
        </w:rPr>
        <w:t>Psalms 40:1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sangat menanti-nantikan Tuhan; lalu Ia menjenguk kepadaku dan mendengar teriakku minta tolong.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Ia mengangkat aku dari lobang kebinasaan, dari lumpur rawa; Ia menempatkan kakiku di atas bukit batu, menetapkan langkahku,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Ia memberikan nyanyian baru dalam mulutku untuk memuji Allah kita. Banyak orang akan melihatnya dan menjadi takut, lalu percaya kepada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Berbahagialah orang, yang menaruh kepercayaannya pada Tuhan, yang tidak berpaling kepada orang-orang yang angkuh, atau kepada orang-orang yang telah menyimpang kepada kebohongan!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Banyaklah yang telah Kaulakukan, ya Tuhan, Allahku, perbuatan-Mu yang ajaib dan maksud-Mu untuk kami. Tidak ada yang dapat disejajarkan dengan Engkau! Aku mau memberitakan dan mengatakannya, tetapi terlalu besar jumlahnya untuk dihitung.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Engkau tidak berkenan kepada korban sembelihan dan korban sajian, tetapi Engkau telah membuka telingaku; korban bakaran dan korban penghapus dosa tidak Engkau tuntut.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Lalu aku berkata: ”Sungguh, aku datang; dalam gulungan kitab ada tertulis tentang 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aku suka melakukan kehendak-Mu, ya Allahku; Taurat-Mu ada dalam dadaku.”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Aku mengabarkan keadilan dalam jemaah yang besar; bahkan tidak kutahan bibirku, Engkau juga yang tahu,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Keadilan tidaklah kusembunyikan dalam hatiku, kesetiaan-Mu dan keselamatan dari pada-Mu kubicarakan, kasih-Mu dan kebenaran-Mu tidak kudiamkan kepada jemaah yang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Engkau, Tuhan, janganlah menahan rahmat-Mu dari padaku, kasih-Mu dan kebenaran-Mu kiranya menjaga aku selalu!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malapetaka mengepung aku sampai tidak terbilang banyaknya. Aku telah terkejar oleh kesalahanku, sehingga aku tidak sanggup melihat; lebih besar jumlahnya dari rambut di kepalaku, sehingga hatiku menyerah.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Berkenanlah kiranya Engkau, ya Tuhan, untuk melepaskan aku; Tuhan, segeralah menolong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Biarlah mendapat malu dan tersipu-sipu mereka semua yang ingin mencabut nyawaku; biarlah mundur dan kena noda mereka yang mengingini kecelakaanku!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Biarlah terdiam karena malu mereka yang mengatai aku: ”Syukur, syukur!”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Biarlah bergembira dan bersukacita karena Engkau semua orang yang mencari Engkau; biarlah mereka yang mencintai keselamatan dari pada-Mu tetap berkata: ”Tuhan itu besar!”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Aku ini sengsara dan miskin, tetapi Tuhan memperhatikan aku. Engkaulah yang menolong aku dan meluputkan aku, ya Allahku, janganlah berlambat!</w:t>
      </w:r>
    </w:p>
    <w:p>
      <w:pPr>
        <w:pStyle w:val="Heading2"/>
      </w:pPr>
      <w:r>
        <w:rPr>
          <w:lang w:val="id_ID" w:bidi="id_ID"/>
        </w:rPr>
        <w:t>Psalms 41:1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Berbahagialah orang yang memperhatikan orang lemah! Tuhan akan meluputkan dia pada waktu celaka.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Tuhan akan melindungi dia dan memelihara nyawanya, sehingga ia disebut berbahagia di bumi; Engkau takkan membiarkan dia dipermainkan musuhnya!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Tuhan membantu dia di ranjangnya waktu sakit; di tempat tidurnya Kaupulihkannya sama sekali dari sakitnya.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Kalau aku, kataku: ”Tuhan, kasihanilah aku, sembuhkanlah aku, sebab terhadap Engkaulah aku berdosa!”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Musuhku mengatakan yang jahat tentang aku: ”Bilakah ia mati, dan namanya hilang lenyap?”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Orang yang datang menjenguk, berkata dusta; hatinya penuh kejahatan, lalu ia keluar menceritakannya di jalan.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Semua orang yang benci kepadaku berbisik-bisik bersama-sama tentang aku, mereka merancangkan yang jahat terhadap aku: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”Penyakit jahanam telah menimpa dia, sekali ia berbaring, takkan bangun-bangun lagi.”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Bahkan sahabat karibku yang kupercayai, yang makan rotiku, telah mengangkat tumitnya terhadap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Tetapi Engkau, ya Tuhan, kasihanilah aku dan tegakkanlah aku, maka aku hendak mengadakan pembalasan terhadap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Dengan demikian aku tahu, bahwa Engkau berkenan kepadaku, apabila musuhku tidak bersorak-sorai karena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Tetapi aku, Engkau menopang aku karena ketulusanku, Engkau membuat aku tegak di hadapan-Mu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Terpujilah Tuhan, Allah Israel, dari selama-lamanya sampai selama-lamanya! Amin, ya amin.</w:t>
      </w:r>
    </w:p>
    <w:p>
      <w:pPr>
        <w:pStyle w:val="Heading2"/>
      </w:pPr>
      <w:r>
        <w:rPr>
          <w:lang w:val="id_ID" w:bidi="id_ID"/>
        </w:rPr>
        <w:t>Psalms 42:1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Nyanyian pengajaran bani Korah.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Seperti rusa yang merindukan sungai yang berair, demikianlah jiwaku merindukan Engkau, ya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Jiwaku haus kepada Allah, kepada Allah yang hidup. Bilakah aku boleh datang melihat Allah?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Air mataku menjadi makananku siang dan malam, karena sepanjang hari orang berkata kepadaku: ”Di mana Allahmu?”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Inilah yang hendak kuingat, sementara jiwaku gundah gulana; bagaimana aku berjalan maju dalam kepadatan manusia, mendahului mereka melangkah ke rumah Allah dengan suara sorak-sorai dan nyanyian syukur, dalam keramaian orang-orang yang mengadakan perayaan.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Mengapa engkau tertekan, hai jiwaku, dan gelisah di dalam diriku? Berharaplah kepada Allah! Sebab aku akan bersyukur lagi kepada-Nya, penolongku dan Allahku!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Jiwaku tertekan dalam diriku, sebab itu aku teringat kepada-Mu dari tanah sungai Yordan dan pegunungan Hermon, dari gunung Mizar.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Samudera raya berpanggil-panggilan dengan deru air terjun-Mu; segala gelora dan gelombang-Mu bergulung melingkupi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Tuhan memerintahkan kasih setia-Nya pada siang hari, dan pada malam hari aku menyanyikan nyanyian, suatu doa kepada Allah kehidupanku.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Aku berkata kepada Allah, gunung batuku: ”Mengapa Engkau melupakan aku? Mengapa aku harus hidup berkabung di bawah impitan musuh?”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Seperti tikaman maut ke dalam tulangku lawanku mencela aku, sambil berkata kepadaku sepanjang hari: ”Di mana Allahmu?”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Mengapa engkau tertekan, hai jiwaku, dan mengapa engkau gelisah di dalam diriku? Berharaplah kepada Allah! Sebab aku bersyukur lagi kepada-Nya, penolongku dan Allahku!</w:t>
      </w:r>
    </w:p>
    <w:p>
      <w:pPr>
        <w:pStyle w:val="Heading2"/>
      </w:pPr>
      <w:r>
        <w:rPr>
          <w:lang w:val="id_ID" w:bidi="id_ID"/>
        </w:rPr>
        <w:t>Psalms 43:1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Berilah keadilan kepadaku, ya Allah, dan perjuangkanlah perkaraku terhadap kaum yang tidak saleh! Luputkanlah aku dari orang penipu dan orang curang!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 Engkaulah Allah tempat pengungsianku. Mengapa Engkau membuang aku? Mengapa aku harus hidup berkabung di bawah impitan musuh?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Suruhlah terang-Mu dan kesetiaan-Mu datang, supaya aku dituntun dan dibawa ke gunung-Mu yang kudus dan ke tempat kediaman-Mu!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Maka aku dapat pergi ke mezbah Allah, menghadap Allah, yang adalah sukacitaku dan kegembiraanku, dan bersyukur kepada-Mu dengan kecapi, ya Allah, ya Allahku!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Mengapa engkau tertekan, hai jiwaku, dan mengapa engkau gelisah di dalam diriku? Berharaplah kepada Allah! Sebab aku bersyukur lagi kepada-Nya, penolongku dan Allahku!</w:t>
      </w:r>
    </w:p>
    <w:p>
      <w:pPr>
        <w:pStyle w:val="Heading2"/>
      </w:pPr>
      <w:r>
        <w:rPr>
          <w:lang w:val="id_ID" w:bidi="id_ID"/>
        </w:rPr>
        <w:t>Psalms 44:1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bani Korah. Nyanyian pengajaran.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Allah, dengan telinga kami sendiri telah kami dengar, nenek moyang kami telah menceritakan kepada kami perbuatan yang telah Kaulakukan pada zaman mereka, pada zaman purbakala.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Engkau sendiri, dengan tangan-Mu, telah menghalau bangsa-bangsa, tetapi mereka ini Kaubiarkan bertumbuh; suku-suku bangsa telah Kaucelakakan, tetapi mereka ini Kaubiarkan berkembang.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bukan dengan pedang mereka menduduki negeri, bukan lengan mereka yang memberikan mereka kemenangan, melainkan tangan kanan-Mu dan lengan-Mu dan cahaya wajah-Mu, sebab Engkau berkenan kepada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Engkaulah Rajaku dan Allahku yang memerintahkan kemenangan bagi Yakub.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Dengan Engkaulah kami menanduk para lawan kami, dengan nama-Mulah kami menginjak-injak orang-orang yang bangkit menyerang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bukan kepada panahku aku percaya, dan pedangku pun tidak memberi aku kemenangan,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tetapi Engkaulah yang memberi kami kemenangan terhadap para lawan kami, dan orang-orang yang membenci kami Kauberi malu.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Karena Allah kami nyanyikan puji-pujian sepanjang hari, dan bagi nama-Mu kami mengucapkan syukur selama-lamanya.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Namun Engkau telah membuang kami dan membiarkan kami kena umpat, Engkau tidak maju bersama-sama dengan bala tentara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Engkau membuat kami mundur dari pada lawan kami, dan orang-orang yang membenci kami mengadakan perampokan.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Engkau menyerahkan kami sebagai domba sembelihan dan menyerakkan kami di antara bangsa-bangsa.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Engkau menjual umat-Mu dengan cuma-cuma dan tidak mengambil keuntungan apa-apa dari penjualan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Engkau membuat kami menjadi cela bagi tetangga-tetangga kami, menjadi olok-olok dan cemooh bagi orang-orang sekeliling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Engkau membuat kami menjadi sindiran di antara bangsa-bangsa, menyebabkan suku-suku bangsa menggeleng-geleng kepala.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Sepanjang hari aku dihadapkan dengan nodaku, dan malu menyelimuti mukaku,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karena kata-kata orang yang mencela dan menista, di hadapan musuh dan pendendam.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Semuanya ini telah menimpa kami, tetapi kami tidak melupakan Engkau, dan tidak mengkhianati perjanjian-Mu.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Hati kami tidak membangkang dan langkah kami tidak menyimpang dari jalan-Mu,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walaupun Engkau telah meremukkan kami di tempat serigala, dan menyelimuti kami dengan kekelaman.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Seandainya kami melupakan nama Allah kami, dan menadahkan tangan kami kepada allah lain,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masakan Allah tidak akan menyelidikinya? Karena Ia mengetahui rahasia hati!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Oleh karena Engkau kami ada dalam bahaya maut sepanjang hari, kami dianggap sebagai domba-domba sembelihan.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Terjagalah! Mengapa Engkau tidur, ya Tuhan? Bangunlah! Janganlah membuang kami terus-menerus!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Mengapa Engkau menyembunyikan wajah-Mu dan melupakan penindasan dan impitan terhadap kami?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Sebab jiwa kami tertanam dalam debu, tubuh kami terhampar di tanah.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Bersiaplah menolong kami, bebaskanlah kami karena kasih setia-Mu!</w:t>
      </w:r>
    </w:p>
    <w:p>
      <w:pPr>
        <w:pStyle w:val="Heading2"/>
      </w:pPr>
      <w:r>
        <w:rPr>
          <w:lang w:val="id_ID" w:bidi="id_ID"/>
        </w:rPr>
        <w:t>Psalms 45:1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Bunga bakung. Dari bani Korah. Nyanyian pengajaran; nyanyian kasih.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Hatiku meluap dengan kata-kata indah, aku hendak menyampaikan sajakku kepada raja; lidahku ialah pena seorang jurutulis yang mahir.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Engkau yang terelok di antara anak-anak manusia, kemurahan tercurah pada bibirmu, sebab itu Allah telah memberkati engkau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Ikatlah pedangmu pada pinggang, hai pahlawan, dalam keagunganmu dan semarakmu!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Dalam semarakmu itu majulah demi kebenaran, perikemanusiaan dan keadilan! Biarlah tangan kananmu mengajarkan engkau perbuatan-perbuatan yang dahsyat!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Anak-anak panahmu tajam, menembus jantung musuh raja; bangsa-bangsa jatuh di bawah kakimu.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Takhtamu kepunyaan Allah, tetap untuk seterusnya dan selamanya, dan tongkat kerajaanmu adalah tongkat kebenaran.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Engkau mencintai keadilan dan membenci kefasikan; sebab itu Allah, Allahmu, telah mengurapi engkau dengan minyak sebagai tanda kesukaan, melebihi teman-teman sekutumu.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Segala pakaianmu berbau mur, gaharu dan cendana; dari istana gading permainan kecapi menyukakan engkau;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di antara mereka yang disayangi terdapat puteri-puteri raja, di sebelah kananmu berdiri permaisuri berpakaian emas dari Ofir.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Dengarlah, hai puteri, lihatlah, dan sendengkanlah telingamu, lupakanlah bangsamu dan seisi rumah ayahmu!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Biarlah raja menjadi gairah karena keelokanmu, sebab dialah tuanmu! Sujudlah kepadanya!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Puteri Tirus datang dengan pemberian-pemberian; orang-orang kaya di antara rakyat akan mengambil muka kepadamu.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Keindahan belaka puteri raja itu di dalam, pakaiannya berpakankan emas.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Dengan pakaian bersulam berwarna-warna ia dibawa kepada raja; anak-anak dara mengikutinya, yakni teman-temannya, yang didatangkan untuk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Dengan sukacita dan sorak-sorai mereka dibawa, mereka masuk ke dalam istana raja.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Para bapa leluhurmu hendaknya diganti oleh anak-anakmu nanti; engkau akan mengangkat mereka menjadi pembesar di seluruh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Aku mau memasyhurkan namamu turun-temurun; sebab itu bangsa-bangsa akan bersyukur kepadamu untuk seterusnya dan selamanya.</w:t>
      </w:r>
    </w:p>
    <w:p>
      <w:pPr>
        <w:pStyle w:val="Heading2"/>
      </w:pPr>
      <w:r>
        <w:rPr>
          <w:lang w:val="id_ID" w:bidi="id_ID"/>
        </w:rPr>
        <w:t>Psalms 46:1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bani Korah. Dengan lagu: Alamot. Nyanyian.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Allah itu bagi kita tempat perlindungan dan kekuatan, sebagai penolong dalam kesesakan sangat terbukti.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itu kita tidak akan takut, sekalipun bumi berubah, sekalipun gunung-gunung goncang di dalam laut;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sekalipun ribut dan berbuih airnya, sekalipun gunung-gunung goyang oleh geloranya.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Kota Allah, kediaman Yang Mahatinggi, disukakan oleh aliran-aliran sebuah sungai.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Allah ada di dalamnya, kota itu tidak akan goncang; Allah akan menolongnya menjelang pagi.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Bangsa-bangsa ribut, kerajaan-kerajaan goncang, Ia memperdengarkan suara-Nya, dan bumi pun hancur.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 semesta alam menyertai kita, kota benteng kita ialah Allah Yakub.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Pergilah, pandanglah pekerjaan Tuhan, yang mengadakan pemusnahan di bumi,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yang menghentikan peperangan sampai ke ujung bumi, yang mematahkan busur panah, menumpulkan tombak, membakar kereta-kereta perang dengan api!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”Diamlah dan ketahuilah, bahwa Akulah Allah! Aku ditinggikan di antara bangsa-bangsa, ditinggikan di bumi!”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Tuhan semesta alam menyertai kita, kota benteng kita ialah Allah Yakub. Sela</w:t>
      </w:r>
    </w:p>
    <w:p>
      <w:pPr>
        <w:pStyle w:val="Heading2"/>
      </w:pPr>
      <w:r>
        <w:rPr>
          <w:lang w:val="id_ID" w:bidi="id_ID"/>
        </w:rPr>
        <w:t>Psalms 47:1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bani Korah. Mazmur.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Hai segala bangsa, bertepuktanganlah, elu-elukanlah Allah dengan sorak-sorai!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Tuhan, Yang Mahatinggi, adalah dahsyat, Raja yang besar atas seluruh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Ia menaklukkan bangsa-bangsa ke bawah kuasa kita, suku-suku bangsa ke bawah kaki kita,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Ia memilih bagi kita tanah pusaka kita, kebanggaan Yakub yang dikasihi-Nya.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Allah telah naik dengan diiringi sorak-sorai, ya Tuhan itu, dengan diiringi bunyi sangkakala.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Bermazmurlah bagi Allah, bermazmurlah, bermazmurlah bagi Raja kita, bermazmurlah!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Sebab Allah adalah Raja seluruh bumi, bermazmurlah dengan nyanyian pengajaran!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Allah memerintah sebagai raja atas bangsa-bangsa, Allah bersemayam di atas takhta-Nya yang kudus.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Para pemuka bangsa-bangsa berkumpul sebagai umat Allah Abraham. Sebab Allah yang empunya perisai-perisai bumi; Ia sangat dimuliakan.</w:t>
      </w:r>
    </w:p>
    <w:p>
      <w:pPr>
        <w:pStyle w:val="Heading2"/>
      </w:pPr>
      <w:r>
        <w:rPr>
          <w:lang w:val="id_ID" w:bidi="id_ID"/>
        </w:rPr>
        <w:t>Psalms 48:1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Nyanyian. Mazmur bani Korah.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Besarlah Tuhan dan sangat terpuji di kota Allah kita!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Gunung-Nya yang kudus, yang menjulang permai, adalah kegirangan bagi seluruh bumi; gunung Sion itu, jauh di sebelah utara, kota Raja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Dalam puri-purinya Allah memperkenalkan diri-Nya sebagai benteng.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lihat, raja-raja datang berkumpul, mereka bersama-sama berjalan maju;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demi mereka melihatnya, mereka tercengang-cengang, terkejut, lalu lari kebingungan.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Kegentaran menimpa mereka di sana; mereka kesakitan seperti perempuan yang hendak melahirkan.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Dengan angin timur Engkau memecahkan kapal-kapal Tarsis.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Seperti yang telah kita dengar, demikianlah juga kita lihat, di kota Tuhan semesta alam, di kota Allah kita; Allah menegakkannya untuk selama-lamanya.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Kami mengingat, ya Allah, kasih setia-Mu di dalam bait-Mu.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Seperti nama-Mu, ya Allah, demikianlah kemasyhuran-Mu sampai ke ujung bumi; tangan kanan-Mu penuh dengan keadilan.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Biarlah gunung Sion bersukacita; biarlah anak-anak perempuan Yehuda bersorak-sorak oleh karena penghukuman-Mu!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Kelilingilah Sion dan edarilah dia, hitunglah menaranya,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perhatikanlah temboknya, jalanilah puri-purinya, supaya kamu dapat menceriterakannya kepada angkatan yang kemudian: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Sesungguhnya inilah Allah, Allah kitalah Dia seterusnya dan untuk selamanya! Dialah yang memimpin kita!</w:t>
      </w:r>
    </w:p>
    <w:p>
      <w:pPr>
        <w:pStyle w:val="Heading2"/>
      </w:pPr>
      <w:r>
        <w:rPr>
          <w:lang w:val="id_ID" w:bidi="id_ID"/>
        </w:rPr>
        <w:t>Psalms 49:1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bani Korah. Mazmur.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Dengarlah, hai bangsa-bangsa sekalian, pasanglah telinga, hai semua penduduk dunia,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baik yang hina maupun yang mulia, baik yang kaya maupun yang miskin bersama-sama!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Mulutku akan mengucapkan hikmat, dan yang direnungkan hatiku ialah pengertian.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akan menyendengkan telingaku kepada amsal, akan mengutarakan peribahasaku dengan bermain kecapi.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Mengapa aku takut pada hari-hari celaka pada waktu aku dikepung oleh kejahatan pengejar-pengejarku,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mereka yang percaya akan harta bendanya, dan memegahkan diri dengan banyaknya kekayaan mereka?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Tidak seorang pun dapat membebaskan dirinya, atau memberikan tebusan kepada Allah ganti nyawanya,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karena terlalu mahal harga pembebasan nyawanya, dan tidak memadai untuk selama-lamanya –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supaya ia tetap hidup untuk seterusnya, dan tidak melihat lobang kubur.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Sungguh, akan dilihatnya: orang-orang yang mempunyai hikmat mati, orang-orang bodoh dan dungu pun binasa bersama-sama dan meninggalkan harta benda mereka untuk orang lain.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Kubur mereka ialah rumah mereka untuk selama-lamanya, tempat kediaman mereka turun-temurun; mereka menganggap ladang-ladang milik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Tetapi dengan segala kegemilangannya manusia tidak dapat bertahan, ia boleh disamakan dengan hewan yang dibinasakan.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Inilah jalannya orang-orang yang percaya kepada dirinya sendiri, ajal orang-orang yang gemar akan perkataannya sendiri.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Seperti domba mereka meluncur ke dalam dunia orang mati, digembalakan oleh maut; mereka turun langsung ke kubur, perawakan mereka hancur, dunia orang mati menjadi tempat kediaman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Tetapi Allah akan membebaskan nyawaku dari cengkeraman dunia orang mati, sebab Ia akan menarik aku.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Janganlah takut, apabila seseorang menjadi kaya, apabila kemuliaan keluarganya bertambah,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sebab pada waktu matinya semuanya itu tidak akan dibawanya serta, kemuliaannya tidak akan turun mengikuti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Sekalipun ia menganggap dirinya berbahagia pada masa hidupnya, sekalipun orang menyanjungnya, karena ia berbuat baik terhadap dirinya sendiri,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namun ia akan sampai kepada angkatan nenek moyangnya, yang tidak akan melihat terang untuk seterusnya.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Manusia, yang dengan segala kegemilangannya tidak mempunyai pengertian, boleh disamakan dengan hewan yang dibinasakan.</w:t>
      </w:r>
    </w:p>
    <w:p>
      <w:pPr>
        <w:pStyle w:val="Heading2"/>
      </w:pPr>
      <w:r>
        <w:rPr>
          <w:lang w:val="id_ID" w:bidi="id_ID"/>
        </w:rPr>
        <w:t>Psalms 50:1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Asaf. Yang Mahakuasa, Tuhan Allah, berfirman dan memanggil bumi, dari terbitnya matahari sampai kepada terbenamnya.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Dari Sion, puncak keindahan, Allah tampil bersinar.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Allah kita datang dan tidak akan berdiam diri, di hadapan-Nya api menjilat, sekeliling-Nya bertiup badai yang dahsyat.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Ia berseru kepada langit di atas, dan kepada bumi untuk mengadili umat-Nya: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”Bawalah kemari orang-orang yang Kukasihi, yang mengikat perjanjian dengan Aku berdasarkan korban sembelihan!”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Langit memberitakan keadilan-Nya, sebab Allah sendirilah Hakim.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”Dengarlah, hai umat-Ku, Aku hendak berfirman, hai Israel, Aku hendak bersaksi terhadap kamu: Akulah Allah, Allahmu!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Bukan karena korban sembelihanmu Aku menghukum engkau; bukankah korban bakaranmu tetap ada di hadapan-Ku?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Tidak usah Aku mengambil lembu dari rumahmu atau kambing jantan dari kandangmu,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punya-Kulah segala binatang hutan, dan beribu-ribu hewan di gunung.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Aku kenal segala burung di udara, dan apa yang bergerak di padang adalah dalam kuasa-Ku.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Jika Aku lapar, tidak usah Kukatakan kepadamu, sebab punya-Kulah dunia dan segala isinya.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Daging lembu jantankah Aku makan, atau darah kambing jantankah Aku minum?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Persembahkanlah syukur sebagai korban kepada Allah dan bayarlah nazarmu kepada Yang Mahatinggi!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Berserulah kepada-Ku pada waktu kesesakan, Aku akan meluputkan engkau, dan engkau akan memuliakan Aku.”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Tetapi kepada orang fasik Allah berfirman: ”Apakah urusanmu menyelidiki ketetapan-Ku, dan menyebut-nyebut perjanjian-Ku dengan mulutmu,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padahal engkaulah yang membenci teguran, dan mengesampingkan firman-Ku?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Jika engkau melihat pencuri, maka engkau berkawan dengan dia, dan bergaul dengan orang berzinah.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Mulutmu kaubiarkan mengucapkan yang jahat, dan pada lidahmu melekat tipu daya.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Engkau duduk, dan mengata-ngatai saudaramu, memfitnah anak ibumu.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Itulah yang engkau lakukan, tetapi Aku berdiam diri; engkau menyangka, bahwa Aku ini sederajat dengan engkau. Aku akan menghukum engkau dan membawa perkara ini ke hadapanmu.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Perhatikanlah ini, hai kamu yang melupakan Allah; supaya jangan Aku menerkam, dan tidak ada yang melepaskan.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Siapa yang mempersembahkan syukur sebagai korban, ia memuliakan Aku; siapa yang jujur jalannya, keselamatan yang dari Allah akan Kuperlihatkan kepadanya.”</w:t>
      </w:r>
    </w:p>
    <w:p>
      <w:pPr>
        <w:pStyle w:val="Heading2"/>
      </w:pPr>
      <w:r>
        <w:rPr>
          <w:lang w:val="id_ID" w:bidi="id_ID"/>
        </w:rPr>
        <w:t>Psalms 51:1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dari Daud,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ketika nabi Natan datang kepadanya setelah ia menghampiri Batsyeba.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Kasihanilah aku, ya Allah, menurut kasih setia-Mu, hapuskanlah pelanggaranku menurut rahmat-Mu yang besar!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Bersihkanlah aku seluruhnya dari kesalahanku, dan tahirkanlah aku dari dosaku!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aku sendiri sadar akan pelanggaranku, aku senantiasa bergumul dengan dosaku.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Terhadap Engkau, terhadap Engkau sajalah aku telah berdosa dan melakukan apa yang Kauanggap jahat, supaya ternyata Engkau adil dalam putusan-Mu, bersih dalam penghukuman-Mu.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Sesungguhnya, dalam kesalahan aku diperanakkan, dalam dosa aku dikandung ibuku.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Sesungguhnya, Engkau berkenan akan kebenaran dalam batin, dan dengan diam-diam Engkau memberitahukan hikmat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Bersihkanlah aku dari pada dosaku dengan hisop, maka aku menjadi tahir, basuhlah aku, maka aku menjadi lebih putih dari salju!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Biarlah aku mendengar kegirangan dan sukacita, biarlah tulang yang Kauremukkan bersorak-sorak kembali!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Sembunyikanlah wajah-Mu terhadap dosaku, hapuskanlah segala kesalahanku!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Jadikanlah hatiku tahir, ya Allah, dan perbaharuilah batinku dengan roh yang teguh!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Janganlah membuang aku dari hadapan-Mu, dan janganlah mengambil roh-Mu yang kudus dari padaku!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Bangkitkanlah kembali padaku kegirangan karena selamat yang dari pada-Mu, dan lengkapilah aku dengan roh yang rela!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Maka aku akan mengajarkan jalan-Mu kepada orang-orang yang melakukan pelanggaran, supaya orang-orang berdosa berbalik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Lepaskanlah aku dari hutang darah, ya Allah, Allah keselamatanku, maka lidahku akan bersorak-sorai memberitakan keadilan-Mu!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Ya Tuhan, bukalah bibirku, supaya mulutku memberitakan puji-pujian kepada-Mu!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Sebab Engkau tidak berkenan kepada korban sembelihan; sekiranya kupersembahkan korban bakaran, Engkau tidak menyukainya.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Korban sembelihan kepada Allah ialah jiwa yang hancur; hati yang patah dan remuk tidak akan Kaupandang hina, ya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Lakukanlah kebaikan kepada Sion menurut kerelaan hati-Mu bangunkanlah tembok-tembok Yerusalem!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Maka Engkau akan berkenan kepada korban yang benar, korban bakaran dan korban yang terbakar seluruhnya; maka orang akan mengorbankan lembu jantan di atas mezbah-Mu.</w:t>
      </w:r>
    </w:p>
    <w:p>
      <w:pPr>
        <w:pStyle w:val="Heading2"/>
      </w:pPr>
      <w:r>
        <w:rPr>
          <w:lang w:val="id_ID" w:bidi="id_ID"/>
        </w:rPr>
        <w:t>Psalms 52:1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Nyanyian pengajaran Daud,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ketika Do”eg, orang Edom itu, datang memberitahukan kepada Saul, bahwa Daud telah sampai di rumah Ahimelekh.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Mengapa engkau memegahkan diri dengan kejahatan, hai pahlawan, terhadap orang yang dikasihi Allah sepanjang hari?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Engkau merancangkan penghancuran, lidahmu seperti pisau cukur yang diasah, hai engkau, penipu!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Engkau mencintai yang jahat lebih dari pada yang baik, dan dusta lebih dari pada perkataan yang benar.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Engkau mencintai segala perkataan yang mengacaukan, hai lidah penipu!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Tetapi Allah akan merobohkan engkau untuk seterusnya, Ia akan merebut engkau dan mencabut engkau dari dalam kemah, membantun engkau dari dalam negeri orang-orang hidup.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Maka orang-orang benar akan melihatnya dan menjadi takut, dan mereka akan menertawakannya: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”Lihatlah orang itu yang tidak menjadikan Allah tempat pengungsiannya, yang percaya akan kekayaannya yang melimpah, dan berlindung pada tindakan penghancurannya!”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Tetapi aku ini seperti pohon zaitun yang menghijau di dalam rumah Allah; aku percaya akan kasih setia Allah untuk seterusnya dan selamanya.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Aku hendak bersyukur kepada-Mu selama-lamanya, sebab Engkaulah yang bertindak; karena nama-Mu baik, aku hendak memasyhurkannya di depan orang-orang yang Kaukasihi!</w:t>
      </w:r>
    </w:p>
    <w:p>
      <w:pPr>
        <w:pStyle w:val="Heading2"/>
      </w:pPr>
      <w:r>
        <w:rPr>
          <w:lang w:val="id_ID" w:bidi="id_ID"/>
        </w:rPr>
        <w:t>Psalms 53:1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Mahalat. Nyanyian pengajaran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Orang bebal berkata dalam hatinya: ”Tidak ada Allah!” Busuk dan jijik kecurangan mereka, tidak ada yang berbuat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Allah memandang ke bawah dari sorga kepada anak-anak manusia, untuk melihat apakah ada yang berakal budi dan yang mencari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Mereka semua telah menyimpang, sekaliannya telah bejat; tidak ada yang berbuat baik, seorang pun tidak.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Tidak sadarkah orang-orang yang melakukan kejahatan, yang memakan habis umat-Ku seperti memakan roti, dan yang tidak berseru kepada Allah?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Di sanalah mereka ditimpa kekejutan yang besar, padahal tidak ada yang mengejutkan; sebab Allah menghamburkan tulang-tulang para pengepungmu; mereka akan dipermalukan, sebab Allah telah menolak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Ya, datanglah kiranya dari Sion keselamatan bagi Israel! Apabila Allah memulihkan keadaan umat-Nya, maka Yakub akan bersorak-sorak, Israel akan bersukacita.</w:t>
      </w:r>
    </w:p>
    <w:p>
      <w:pPr>
        <w:pStyle w:val="Heading2"/>
      </w:pPr>
      <w:r>
        <w:rPr>
          <w:lang w:val="id_ID" w:bidi="id_ID"/>
        </w:rPr>
        <w:t>Psalms 54:1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Dengan permainan kecapi. Nyanyian pengajaran Daud,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ketika orang Zifi datang mengatakan kepada Saul: ”Daud bersembunyi kepada kami.”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 Allah, selamatkanlah aku karena nama-Mu, berilah keadilan kepadaku karena keperkasaan-Mu!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Ya Allah, dengarkanlah doaku, berilah telinga kepada ucapan mulutku!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orang-orang yang angkuh bangkit menyerang aku, orang-orang yang sombong ingin mencabut nyawaku; mereka tidak mempedulikan Allah.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Sesungguhnya, Allah adalah penolongku; Tuhanlah yang menopang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Biarlah kejahatan itu berbalik kepada seteru-seteruku; binasakanlah mereka karena kesetiaan-Mu!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Dengan rela hati aku akan mempersembahkan korban kepada-Mu, bersyukur sebab nama-Mu baik,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Ia melepaskan aku dari segala kesesakan, dan mataku memandangi musuhku.</w:t>
      </w:r>
    </w:p>
    <w:p>
      <w:pPr>
        <w:pStyle w:val="Heading2"/>
      </w:pPr>
      <w:r>
        <w:rPr>
          <w:lang w:val="id_ID" w:bidi="id_ID"/>
        </w:rPr>
        <w:t>Psalms 55:1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Dengan permainan kecapi. Nyanyian pengajaran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Berilah telinga, ya Allah, kepada doaku, janganlah bersembunyi terhadap permohonanku!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Perhatikanlah aku dan jawablah aku! Aku mengembara dan menangis karena cemas,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karena teriakan musuh, karena aniaya orang fasik; sebab mereka menimpakan kemalangan kepadaku, dan dengan geramnya mereka memusuhi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Hatiku gelisah, kengerian maut telah menimpa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dirundung takut dan gentar, perasaan seram meliputi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Pikirku: ”Sekiranya aku diberi sayap seperti merpati, aku akan terbang dan mencari tempat yang tenang,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bahkan aku akan lari jauh-jauh dan bermalam di padang gurun.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Aku akan segera mencari tempat perlindungan terhadap angin ribut dan badai.”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Bingungkanlah mereka, kacaukanlah percakapan mereka, ya Tuhan, sebab aku melihat kekerasan dan perbantahan dalam kota!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Siang malam mereka mengelilingi kota itu di atas tembok-temboknya, dan di dalamnya ada kemalangan dan bencana;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penghancuran ada di tengah-tengahnya, di tanah lapangnya tidak habis-habisnya ada penindasan dan tipu.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Kalau musuhku yang mencela aku, aku masih dapat menanggungnya; kalau pembenciku yang membesarkan diri terhadap aku, aku masih dapat menyembunyikan diri terhadap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engkau orang yang dekat dengan aku, temanku dan orang kepercayaanku: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kami yang bersama-sama bergaul dengan baik, dan masuk rumah Allah di tengah-tengah keramaian.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Biarlah maut menyergap mereka, biarlah mereka turun hidup-hidup ke dalam dunia orang mati! Sebab kejahatan ada di kediaman mereka, ya dalam batin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Tetapi aku berseru kepada Allah, dan Tuhan akan menyelamatkan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– Di waktu petang, pagi dan tengah hari aku cemas dan menangis; dan Ia mendengar suaraku.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Ia membebaskan aku dengan aman dari serangan terhadap aku, sebab berduyun-duyun mereka melawan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Allah akan mendengar dan merendahkan mereka, – Dia yang bersemayam sejak purbakala. Sela Karena mereka tidak berubah dan mereka tidak takut akan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Orang itu mengacungkan tangannya kepada mereka yang hidup damai dengan dia, janjinya dilanggarnya;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mulutnya lebih licin dari mentega, tetapi ia berniat menyerang; perkataannya lebih lembut dari minyak, tetapi semuanya adalah pedang terhunus.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Serahkanlah kuatirmu kepada Tuhan, maka Ia akan memelihara engkau! Tidak untuk selama-lamanya dibiarkan-Nya orang benar itu goyah.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Tetapi Engkau, ya Allah, akan menjerumuskan mereka ke lubang sumur yang dalam; orang penumpah darah dan penipu tidak akan mencapai setengah umurnya. Tetapi aku ini percaya kepada-Mu.</w:t>
      </w:r>
    </w:p>
    <w:p>
      <w:pPr>
        <w:pStyle w:val="Heading2"/>
      </w:pPr>
      <w:r>
        <w:rPr>
          <w:lang w:val="id_ID" w:bidi="id_ID"/>
        </w:rPr>
        <w:t>Psalms 56:1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Merpati di pohon-pohon tarbantin yang jauh. Miktam dari Daud, ketika orang Filistin menangkap dia di Gat.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Kasihanilah aku, ya Allah, sebab orang-orang menginjak-injak aku, sepanjang hari orang memerangi dan mengimpit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Seteru-seteruku menginjak-injak aku sepanjang hari, bahkan banyak orang yang memerangi aku dengan sombong.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Waktu aku takut, aku ini percaya kepada-Mu;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kepada Allah, yang firman-Nya kupuji, kepada Allah aku percaya, aku tidak takut. Apakah yang dapat dilakukan manusia terhadap aku?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Sepanjang hari mereka mengacaukan perkaraku; mereka senantiasa bermaksud jahat terhadap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Mereka mau menyerbu, mereka mengintip, mengamat-amati langkahku, seperti orang-orang yang ingin mencabut nyawaku.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Apakah mereka dapat luput dengan kejahatan mereka? Runtuhkanlah bangsa-bangsa dengan murka-Mu, ya Allah!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Sengsaraku Engkaulah yang menghitung-hitung, air mataku Kautaruh ke dalam kirbat-Mu. Bukankah semuanya telah Kaudaftarkan?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Maka musuhku akan mundur pada waktu aku berseru; aku yakin, bahwa Allah memihak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Kepada Allah, firman-Nya kupuji, kepada Tuhan, firman-Nya kupuji,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kepada Allah aku percaya, aku tidak takut. Apakah yang dapat dilakukan manusia terhadap aku?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Nazarku kepada-Mu, ya Allah, akan kulaksanakan, dan korban syukur akan kubayar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Sebab Engkau telah meluputkan aku dari pada maut, bahkan menjaga kakiku, sehingga tidak tersandung; maka aku boleh berjalan di hadapan Allah dalam cahaya kehidupan.</w:t>
      </w:r>
    </w:p>
    <w:p>
      <w:pPr>
        <w:pStyle w:val="Heading2"/>
      </w:pPr>
      <w:r>
        <w:rPr>
          <w:lang w:val="id_ID" w:bidi="id_ID"/>
        </w:rPr>
        <w:t>Psalms 57:1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Jangan memusnahkan. Miktam Dari Daud, ketika ia lari dari pada Saul, ke dalam gua.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Kasihanilah aku, ya Allah, kasihanilah aku, sebab kepada-Mulah jiwaku berlindung; dalam naungan sayap-Mu aku akan berlindung, sampai berlalu penghancuran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Aku berseru kepada Allah, Yang Mahatinggi, kepada Allah yang menyelesaikannya bagiku.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Kiranya Ia mengirim utusan dari sorga dan menyelamatkan aku, mencela orang-orang yang menginjak-injak aku. S el a Kiranya Allah mengirim kasih setia dan kebenaran-Nya.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terbaring di tengah-tengah singa yang suka menerkam anak-anak manusia, yang giginya laksana tombak dan panah, dan lidahnya laksana pedang tajam.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Tinggikanlah diri-Mu mengatasi langit, ya Allah! Biarlah kemuliaan-Mu mengatasi seluruh bumi!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Mereka memasang jaring terhadap langkah-langkahku, ditundukkannya jiwaku, mereka menggali lobang di depanku, tetapi mereka sendiri jatuh ke dalamnya.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Hatiku siap, ya Allah, hatiku siap; aku mau menyanyi, aku mau bermazmur.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Bangunlah, hai jiwaku, bangunlah, hai gambus dan kecapi, aku mau membangunkan fajar!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Aku mau bersyukur kepada-Mu di antara bangsa-bangsa, ya Tuhan, aku mau bermazmur bagi-Mu di antara suku-suku bangsa;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sebab kasih setia-Mu besar sampai ke langit, dan kebenaran-Mu sampai ke awan-awan.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Tinggikanlah diri-Mu mengatasi langit, ya Allah! Biarlah kemuliaan-Mu mengatasi seluruh bumi!</w:t>
      </w:r>
    </w:p>
    <w:p>
      <w:pPr>
        <w:pStyle w:val="Heading2"/>
      </w:pPr>
      <w:r>
        <w:rPr>
          <w:lang w:val="id_ID" w:bidi="id_ID"/>
        </w:rPr>
        <w:t>Psalms 58:1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Jangan memusnahkan. Miktam dari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Sungguhkah kamu memberi keputusan yang adil, hai para penguasa? Apakah kamu hakimi anak-anak manusia dengan jujur?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Malah sesuai dengan niatmu kamu melakukan kejahatan, tanganmu, menjalankan kekerasan di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Sejak lahir orang-orang fasik telah menyimpang, sejak dari kandungan pendusta-pendusta telah sesat.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Bisa mereka serupa bisa ular, mereka seperti ular tedung tuli yang menutup telinganya,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yang tidak mendengarkan suara tukang-tukang serapah atau suara pembaca mantera yang pandai.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Ya Allah, hancurkanlah gigi mereka dalam mulutnya, patahkanlah gigi geligi singa-singa muda, ya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Biarlah mereka hilang seperti air yang mengalir lenyap! Biarlah mereka menjadi layu seperti rumput di jalan!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Biarlah mereka seperti siput yang menjadi lendir, seperti guguran perempuan yang tidak melihat matahari.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Sebelum periuk-periukmu merasakan api semak duri, telah dilanda-Nya baik yang hidup segar maupun yang hangus.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Orang benar itu akan bersukacita, sebab ia memandang pembalasan, ia akan membasuh kakinya dalam darah 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Dan orang akan berkata: ”Sesungguhnya ada pahala bagi orang benar, sesungguhnya ada Allah yang memberi keadilan di bumi.”</w:t>
      </w:r>
    </w:p>
    <w:p>
      <w:pPr>
        <w:pStyle w:val="Heading2"/>
      </w:pPr>
      <w:r>
        <w:rPr>
          <w:lang w:val="id_ID" w:bidi="id_ID"/>
        </w:rPr>
        <w:t>Psalms 59:1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Jangan memusnahkan. Miktam dari Daud, ketika Saul menyuruh orang mengawasi rumahnya untuk membunuh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Lepaskanlah aku dari pada musuhku, ya Allahku; bentengilah aku terhadap orang-orang yang bangkit melawan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Lepaskanlah aku dari pada orang-orang yang melakukan kejahatan dan selamatkanlah aku dari pada penumpah-penumpah darah.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sesungguhnya, mereka menghadang nyawaku; orang-orang perkasa menyerbu aku, padahal aku tidak melakukan pelanggaran, aku tidak berdosa, ya Tuhan,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tidak bersalah, merekalah yang lari dan bersiap-siap. Marilah mendapatkan aku, dan lihatlah!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Engkau, Tuhan, Allah semesta alam, adalah Allah Israel. Bangunlah untuk menghukum segala bangsa; janganlah mengasihani mereka yang melakukan kejahatan dengan berkhianat!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Pada waktu senja mereka datang kembali, mereka melolong seperti anjing dan mengelilingi kota.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Sesungguhnya, mereka menyindir dengan mulutnya; cemooh ada di bibir mereka, sebab – siapakah yang mendengarnya?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 Engkau, Tuhan, menertawakan mereka, Engkau mengolok-olok segala 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Ya kekuatanku, aku mau berpegang pada-Mu, sebab Allah adalah kota bentengku.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Allahku dengan kasih setia-Nya akan menyongsong aku; Allah akan membuat aku memandang rendah seteru-seteruku.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Janganlah membunuh mereka, supaya bangsaku tidak lupa, halaulah mereka kian ke mari dengan kuasa-Mu, dan jatuhkanlah mereka, ya Tuhan, perisai kami!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Karena dosa mulut mereka adalah perkataan bibirnya, biarlah mereka tertangkap dalam kecongkakannya. Oleh karena sumpah serapah dan dusta yang mereka ceritakan,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habisilah mereka dalam geram, habisilah, sehingga mereka tidak ada lagi, supaya mereka sadar bahwa Allah memerintah di antara keturunan Yakub, sampai ke ujung bumi.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Pada waktu senja mereka datang kembali, mereka melolong seperti anjing dan mengelilingi kota.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Mereka mengembara mencari makan; apabila mereka tidak kenyang, maka mereka mengaum.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Tetapi aku mau menyanyikan kekuatan-Mu, pada waktu pagi aku mau bersorak-sorai karena kasih setia-Mu; sebab Engkau telah menjadi kota bentengku, tempat pelarianku pada waktu kesesakanku.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Ya kekuatanku, bagi-Mu aku mau bermazmur; sebab Allah adalah kota bentengku, Allahku dengan kasih setia-Nya.</w:t>
      </w:r>
    </w:p>
    <w:p>
      <w:pPr>
        <w:pStyle w:val="Heading2"/>
      </w:pPr>
      <w:r>
        <w:rPr>
          <w:lang w:val="id_ID" w:bidi="id_ID"/>
        </w:rPr>
        <w:t>Psalms 60:1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Bunga bakung kesaksian. Miktam dari Daud untuk diajarkan,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ketika ia memerangi orang Aram-Mesopotamia dan orang Aram-Zoba, dan ketika Yoab pada waktu pulang telah memukul kalah dua belas ribu orang Edom di Lembah Asin.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 Allah, Engkau telah membuang kami, menembus pertahanan kami; Engkau telah murka; pulihkanlah kami!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Engkau telah menggoncangkan bumi dan membelahnya; perbaikilah retak-retaknya, sebab bumi telah goyang.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Engkau telah membuat umat-Mu mengalami penderitaan yang berat, Engkau telah memberi kami minum anggur yang memusingkan.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Kepada mereka yang takut kepada-Mu telah Kauberikan panji-panji, tanda untuk berlindung terhadap panah.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Supaya terluput orang-orang yang Kaucintai, berikanlah keselamatan dengan tangan kanan-Mu dan jawablah kami!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Allah telah berfirman di tempat kudus-Nya: ”Aku hendak beria-ria, Aku hendak membagi-bagikan Sikhem, dan lembah Sukot hendak Kuukur.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Punya-Ku Gilead dan punya-Ku Manasye, Efraim ialah pelindung kepala-Ku, Yehuda ialah tongkat kerajaan-Ku;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Moab ialah tempat pembasuhan-Ku, kepada Edom Aku melemparkan kasut-Ku, karena Filistea Aku bersorak-sorai.”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Siapakah yang akan membawa aku ke kota yang berkubu? Siapakah yang menuntun aku ke Edom?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Bukankah Engkau, ya Allah, yang telah membuang kami, dan yang tidak maju, ya Allah, bersama-sama bala tentara kami?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Berikanlah kepada kami pertolongan terhadap lawan, sebab sia-sia penyelamatan dari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Dengan Allah akan kita lakukan perbuatan-perbuatan gagah perkasa, sebab Ia sendiri akan menginjak-injak para lawan kita.</w:t>
      </w:r>
    </w:p>
    <w:p>
      <w:pPr>
        <w:pStyle w:val="Heading2"/>
      </w:pPr>
      <w:r>
        <w:rPr>
          <w:lang w:val="id_ID" w:bidi="id_ID"/>
        </w:rPr>
        <w:t>Psalms 61:1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Dengan permainan kecapi. Dari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Dengarkanlah kiranya seruanku, ya Allah, perhatikanlah doaku!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Dari ujung bumi aku berseru kepada-Mu, karena hatiku lemah lesu; tuntunlah aku ke gunung batu yang terlalu tinggi bagiku.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Sungguh Engkau telah menjadi tempat perlindunganku, menara yang kuat terhadap musuh.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Biarlah aku menumpang di dalam kemah-Mu untuk selama-lamanya, biarlah aku berlindung dalam naungan sayap-Mu!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Sungguh, Engkau, ya Allah, telah mendengarkan nazarku, telah memenuhi permintaan orang-orang yang takut akan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Tambahilah umur raja, tahun-tahun hidupnya kiranya sampai turun-temurun;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kiranya ia bersemayam di hadapan Allah selama-lamanya, titahkanlah kasih setia dan kebenaran menjaga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Maka aku hendak memazmurkan nama-Mu untuk selamanya, sedang aku membayar nazarku hari demi hari.</w:t>
      </w:r>
    </w:p>
    <w:p>
      <w:pPr>
        <w:pStyle w:val="Heading2"/>
      </w:pPr>
      <w:r>
        <w:rPr>
          <w:lang w:val="id_ID" w:bidi="id_ID"/>
        </w:rPr>
        <w:t>Psalms 62:1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Menurut: Yedutun.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Hanya dekat Allah saja aku tenang, dari pada-Nyalah keselamatanku.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Hanya Dialah gunung batuku dan keselamatanku, kota bentengku, aku tidak akan goyah.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Berapa lamakah kamu hendak menyerbu seseorang, hendak meremukkan dia, hai kamu sekalian, seperti terhadap dinding yang miring, terhadap tembok yang hendak roboh?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Mereka hanya bermaksud menghempaskan dia dari kedudukannya yang tinggi; mereka suka kepada dusta; dengan mulutnya mereka memberkati, tetapi dalam hatinya mereka mengutuki.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Hanya pada Allah saja kiranya aku tenang, sebab dari pada-Nyalah harapanku.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Hanya Dialah gunung batuku dan keselamatanku, kota bentengku, aku tidak akan goyah.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Pada Allah ada keselamatanku dan kemuliaanku; gunung batu kekuatanku, tempat perlindunganku ialah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Percayalah kepada-Nya setiap waktu, hai umat, curahkanlah isi hatimu di hadapan-Nya; Allah ialah tempat perlindungan kita.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Hanya angin saja orang-orang yang hina, suatu dusta saja orang-orang yang mulia. Pada neraca mereka naik ke atas, mereka sekalian lebih ringan dari pada angin.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Janganlah percaya kepada pemerasan, janganlah menaruh harap yang sia-sia kepada perampasan; apabila harta makin bertambah, janganlah hatimu melekat 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Satu kali Allah berfirman, dua hal yang aku dengar: bahwa kuasa dari Allah asalnya,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dan dari pada-Mu juga kasih setia, ya Tuhan; sebab Engkau membalas setiap orang menurut perbuatannya.</w:t>
      </w:r>
    </w:p>
    <w:p>
      <w:pPr>
        <w:pStyle w:val="Heading2"/>
      </w:pPr>
      <w:r>
        <w:rPr>
          <w:lang w:val="id_ID" w:bidi="id_ID"/>
        </w:rPr>
        <w:t>Psalms 63:1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Daud, ketika ia ada di padang gurun Yehuda.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Allah, Engkaulah Allahku, aku mencari Engkau, jiwaku haus kepada-Mu, tubuhku rindu kepada-Mu, seperti tanah yang kering dan tandus, tiada berair.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Demikianlah aku memandang kepada-Mu di tempat kudus, sambil melihat kekuatan-Mu dan kemuliaan-Mu.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kasih setia-Mu lebih baik dari pada hidup; bibirku akan memegahkan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Demikianlah aku mau memuji Engkau seumur hidupku dan menaikkan tanganku demi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Seperti dengan lemak dan sumsum jiwaku dikenyangkan, dan dengan bibir yang bersorak-sorai mulutku memuji-muji.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Apabila aku ingat kepada-Mu di tempat tidurku, merenungkan Engkau sepanjang kawal malam, –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sungguh Engkau telah menjadi pertolonganku, dan dalam naungan sayap-Mu aku bersorak-sorai.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Jiwaku melekat kepada-Mu, tangan kanan-Mu menopang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Tetapi orang-orang yang berikhtiar mencabut nyawaku, akan masuk ke bagian-bagian bumi yang paling bawah.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Mereka akan diserahkan kepada kuasa pedang, mereka akan menjadi makanan anjing hutan.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Tetapi raja akan bersukacita di dalam Allah; setiap orang, yang bersumpah demi Dia, akan bermegah, karena mulut orang-orang yang mengatakan dusta akan disumbat.</w:t>
      </w:r>
    </w:p>
    <w:p>
      <w:pPr>
        <w:pStyle w:val="Heading2"/>
      </w:pPr>
      <w:r>
        <w:rPr>
          <w:lang w:val="id_ID" w:bidi="id_ID"/>
        </w:rPr>
        <w:t>Psalms 64:1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Allah, dengarlah suaraku pada waktu aku mengaduh, jagalah nyawaku terhadap musuh yang dahsyat.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Sembunyikanlah aku terhadap persepakatan orang jahat, terhadap kerusuhan orang-orang yang melakukan kejahatan,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yang menajamkan lidahnya seperti pedang, yang membidikkan kata yang pahit seperti panah,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untuk menembak orang yang tulus hati dari tempat yang tersembunyi; sekonyong-konyong mereka menembak dia dengan tidak takut-takut.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Mereka berpegang teguh pada maksud yang jahat, mereka membicarakan hendak memasang perangkap dengan sembunyi; kata mereka: ”Siapa yang melihatnya?”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Mereka merancang kecurangan-kecurangan: ”Kami sudah siap, rancangan sudah rampung.” Alangkah dalamnya batin dan hati orang!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Tetapi Allah menembak mereka dengan panah; sekonyong-konyong mereka terluka.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Ia membuat mereka tergelincir karena lidah mereka; setiap orang yang melihat mereka menggeleng kepala.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Maka semua orang takut dan memberitakan perbuatan Allah, dan mengakui pekerjaan-Nya.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Orang benar akan bersukacita karena Tuhan dan berlindung pada-Nya; semua orang yang jujur akan bermegah.</w:t>
      </w:r>
    </w:p>
    <w:p>
      <w:pPr>
        <w:pStyle w:val="Heading2"/>
      </w:pPr>
      <w:r>
        <w:rPr>
          <w:lang w:val="id_ID" w:bidi="id_ID"/>
        </w:rPr>
        <w:t>Psalms 65:1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 Nyanyian.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Bagi-Mulah puji-pujian di Sion, ya Allah; dan kepada-Mulah orang membayar nazar.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Engkau yang mendengarkan doa. Kepada-Mulah datang semua yang hidup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karena bersalah. Bilamana pelanggaran-pelanggaran kami melebihi kekuatan kami, Engkaulah yang menghapuskannya.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Berbahagialah orang yang Engkau pilih dan yang Engkau suruh mendekat untuk diam di pelataran-Mu! Kiranya kami menjadi kenyang dengan segala yang baik di rumah-Mu, di bait-Mu yang kudus.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Dengan perbuatan-perbuatan yang dahsyat dan dengan keadilan Engkau menjawab kami, ya Allah yang menyelamatkan kami, Engkau, yang menjadi kepercayaan segala ujung bumi dan pulau-pulau yang jauh-jauh;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Engkau, yang menegakkan gunung-gunung dengan kekuatan-Mu, sedang pinggang-Mu berikatkan keperkasaan;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Engkau, yang meredakan deru lautan, deru gelombang-gelombangnya dan kegemparan bangsa-bangsa!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itu orang-orang yang diam di ujung-ujung bumi takut kepada tanda-tanda mujizat-Mu; tempat terbitnya pagi dan petang Kaubuat bersorak-sorai.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Engkau mengindahkan tanah itu, mengaruniainya kelimpahan, dan membuatnya sangat kaya. Batang air Allah penuh air; Engkau menyediakan gandum bagi mereka. Ya, demikianlah Engkau menyediakannya: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Engkau mengairi alur bajaknya, Engkau membasahi gumpalan-gumpalan tanahnya, dengan dirus hujan Engkau menggemburkannya; Engkau memberkati tumbuh-tumbuhannya.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Engkau memahkotai tahun dengan kebaikan-Mu, jejak-Mu mengeluarkan lemak;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tanah-tanah padang gurun menitik, bukit-bukit berikatpinggangkan sorak-sorai;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padang-padang rumput berpakaikan kawanan kambing domba, lembah-lembah berselimutkan gandum, semuanya bersorak-sorai dan bernyanyi-nyanyi.</w:t>
      </w:r>
    </w:p>
    <w:p>
      <w:pPr>
        <w:pStyle w:val="Heading2"/>
      </w:pPr>
      <w:r>
        <w:rPr>
          <w:lang w:val="id_ID" w:bidi="id_ID"/>
        </w:rPr>
        <w:t>Psalms 66:1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Nyanyian Mazmur. Bersorak-sorailah bagi Allah, hai seluruh bumi,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mazmurkanlah kemuliaan nama-Nya, muliakanlah Dia dengan puji-pujian!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Katakanlah kepada Allah: ”Betapa dahsyatnya segala pekerjaan-Mu; oleh sebab kekuatan-Mu yang besar musuh-Mu tunduk menjilat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Seluruh bumi sujud menyembah kepada-Mu, dan bermazmur bagi-Mu, memazmurkan nama-Mu.”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Pergilah dan lihatlah pekerjaan-pekerjaan Allah; Ia dahsyat dalam perbuatan-Nya terhadap manusia: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Ia mengubah laut menjadi tanah kering, dan orang-orang itu berjalan kaki menyeberangi sungai. Oleh sebab itu kita bersukacita karena Dia,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yang memerintah dengan perkasa untuk selama-lamanya, yang mata-Nya mengawasi bangsa-bangsa. Pemberontak-pemberontak tidak dapat meninggikan diri.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Pujilah Allah kami, hai bangsa-bangsa, dan perdengarkanlah puji-pujian kepada-Nya!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Ia mempertahankan jiwa kami di dalam hidup dan tidak membiarkan kaki kami goyah.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Engkau telah menguji kami, ya Allah, telah memurnikan kami, seperti orang memurnikan perak.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Engkau telah membawa kami ke dalam jaring, mengenakan beban pada pinggang kami;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Engkau telah membiarkan orang-orang melintasi kepala kami, kami telah menempuh api dan air; tetapi Engkau telah mengeluarkan kami sehingga bebas.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Aku akan masuk ke dalam rumah-Mu dengan membawa korban-korban bakaran, aku akan membayar kepada-Mu nazarku,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yang telah diucapkan bibirku, dan dikatakan mulutku pada waktu aku susah.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Korban-korban bakaran dari binatang gemuk akan kupersembahkan kepada-Mu, dengan asap korban dari domba-domba jantan; aku akan menyediakan lembu-lembu dan kambing-kambing jantan.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Marilah, dengarlah, hai kamu sekalian yang takut akan Allah, aku hendak menceritakan apa yang dilakukan-Nya terhadap diriku.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Kepada-Nya aku telah berseru dengan mulutku, kini dengan lidahku aku menyanyikan pujian.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Seandainya ada niat jahat dalam hatiku, tentulah Tuhan tidak mau mendengar.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Sesungguhnya, Allah telah mendengar, Ia telah memperhatikan doa yang kuucapkan.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Terpujilah Allah, yang tidak menolak doaku dan tidak menjauhkan kasih setia-Nya dari padaku.</w:t>
      </w:r>
    </w:p>
    <w:p>
      <w:pPr>
        <w:pStyle w:val="Heading2"/>
      </w:pPr>
      <w:r>
        <w:rPr>
          <w:lang w:val="id_ID" w:bidi="id_ID"/>
        </w:rPr>
        <w:t>Psalms 67:1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Dengan permainan kecapi. Mazmur. Nyanyian.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Kiranya Allah mengasihani kita dan memberkati kita, kiranya Ia menyinari kita dengan wajah-Nya,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supaya jalan-Mu dikenal di bumi, dan keselamatan-Mu di antara segala 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Kiranya bangsa-bangsa bersyukur kepada-Mu, ya Allah; kiranya bangsa-bangsa semuanya bersyukur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Kiranya suku-suku bangsa bersukacita dan bersorak-sorai, sebab Engkau memerintah bangsa-bangsa dengan adil, dan menuntun suku-suku bangsa di atas bumi.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Kiranya bangsa-bangsa bersyukur kepada-Mu, ya Allah, kiranya bangsa-bangsa semuanya bersyukur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Tanah telah memberi hasilnya; Allah, Allah kita, memberkati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Allah memberkati kita; kiranya segala ujung bumi takut akan Dia!</w:t>
      </w:r>
    </w:p>
    <w:p>
      <w:pPr>
        <w:pStyle w:val="Heading2"/>
      </w:pPr>
      <w:r>
        <w:rPr>
          <w:lang w:val="id_ID" w:bidi="id_ID"/>
        </w:rPr>
        <w:t>Psalms 68:1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 Nyanyian.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Allah bangkit, maka terseraklah musuh-musuh-Nya, orang-orang yang membenci Dia melarikan diri dari hadapan-Nya.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Seperti asap hilang tertiup, seperti lilin meleleh di depan api, demikianlah orang-orang fasik binasa di hadapan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Tetapi orang-orang benar bersukacita, mereka beria-ria di hadapan Allah, bergembira dan bersukacita.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Bernyanyilah bagi Allah, mazmurkanlah nama-Nya, buatlah jalan bagi Dia yang berkendaraan melintasi awan-awan! Nama-Nya ialah Tuhan; beria-rialah di hadapan-Nya!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Bapa bagi anak yatim dan Pelindung bagi para janda, itulah Allah di kediaman-Nya yang kudus;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Allah memberi tempat tinggal kepada orang-orang sebatang kara, Ia mengeluarkan orang-orang tahanan, sehingga mereka bahagia, tetapi pemberontak-pemberontak tinggal di tanah yang gundul.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Ya Allah, ketika Engkau maju berperang di depan umat-Mu, ketika Engkau melangkah di padang belantara,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bergoncanglah bumi, bahkan langit mencurahkan hujan di hadapan Allah; Sinai bergoyang di hadapan Allah, Allah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Hujan yang melimpah Engkau siramkan, ya Allah; Engkau memulihkan tanah milik-Mu yang gersang,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sehingga kawanan hewan-Mu menetap di sana; dalam kebaikan-Mu Engkau memenuhi kebutuhan orang yang tertindas, ya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Tuhan menyampaikan sabda; orang-orang yang membawa kabar baik itu merupakan tentara yang besar: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Raja-raja segala tentara melarikan diri, melarikan diri, dan perempuan di rumah membagi-bagi jarahan.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Maukah kamu berbaring di antara kandang-kandang? Sayap-sayap merpati bersalut dengan perak, bulu kepaknya dengan emas berkilau-kilauan.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Ketika Yang Mahakuasa menyerakkan raja-raja di sana, turunlah salju di atas gunung Zalmon.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Gunung Allah gunung Basan itu, gunung yang berpuncak banyak gunung Basan itu!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Hai gunung-gunung yang berpuncak banyak, mengapa kamu menjeling cemburu, kepada gunung yang dikehendaki Allah menjadi tempat kedudukan-Nya? Sesungguhnya Tuhan akan diam di sana untuk seterusnya!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Kereta-kereta Allah puluhan ribu, bahkan beribu-ribu banyaknya; Tuhan telah datang dari Sinai, masuk ke tempat kudus!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Engkau telah naik ke tempat tinggi, telah membawa tawanan-tawanan; Engkau telah menerima persembahan-persembahan di antara manusia, bahkan dari pemberontak-pemberontak untuk diam di sana, ya Tuhan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Terpujilah Tuhan! Hari demi hari Ia menanggung bagi kita; Allah adalah keselamatan kita.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Allah bagi kita adalah Allah yang menyelamatkan, Allah, Tuhanku, memberi keluputan dari maut.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Sesungguhnya, Allah meremukkan kepala musuh-Nya, tempurung kepala yang berambut dari orang yang tetap hidup dalam kesalahan-kesalahannya.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Tuhan telah berfirman: ”Dari Basan akan Kubawa kembali, akan Kubawa kembali dari tempat yang dalam,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supaya engkau membasuh kakimu dalam darah, dan lidah anjing-anjingmu mendapat bagiannya dari pada musuh.”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Orang melihat perarakan-Mu, ya Allah, perarakan Allahku, Rajaku, ke dalam tempat kudus.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Di depan berjalan penyanyi-penyanyi, di belakang pemetik-pemetik kecapi, di tengah-tengah dayang-dayang yang memalu rebana.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”Dalam jemaah pujilah Allah, yakni Tuhan, hai kamu yang berasal dari sumber Israel!”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Itu Benyamin, yang bungsu, yang berjalan di depan mereka, pemuka-pemuka Yehuda berbondong-bondong, pemuka-pemuka Zebulon, pemuka-pemuka Naftali.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Kerahkanlah kekuatan-Mu, ya Allah, tunjukkanlah kekuatan-Mu, ya Allah, Engkau yang telah bertindak bagi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Demi bait-Mu di Yerusalem, raja-raja menyampaikan persembahan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Hardiklah binatang-binatang di teberau, kawanan orang-orang kuat, penguasa-penguasa bangsa-bangsa! Injaklah mereka yang mengejar perak; serakkanlah bangsa-bangsa yang suka berperang!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Dari Mesir orang membawa barang-barang tembaga, Etiopia bersegera mengulurkan tangannya kepada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Hai kerajaan-kerajaan bumi, menyanyilah bagi Allah, bermazmurlah bagi Tuhan;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bagi Dia yang berkendaraan melintasi langit purbakala. Perhatikanlah, Ia memperdengarkan suara-Nya, suara-Nya yang dahsyat!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Akuilah kekuasaan Allah; kemegahan-Nya ada di atas Israel, kekuasaan-Nya di dalam awan-awan.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Allah adalah dahsyat dari dalam tempat kudus-Nya; Allah Israel, Dia mengaruniakan kekuasaan dan kekuatan kepada umat-Nya. Terpujilah Allah!</w:t>
      </w:r>
    </w:p>
    <w:p>
      <w:pPr>
        <w:pStyle w:val="Heading2"/>
      </w:pPr>
      <w:r>
        <w:rPr>
          <w:lang w:val="id_ID" w:bidi="id_ID"/>
        </w:rPr>
        <w:t>Psalms 69:1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Bunga bakung. Dari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Selamatkanlah aku, ya Allah, sebab air telah naik sampai ke leherku!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Aku tenggelam ke dalam rawa yang dalam, tidak ada tempat bertumpu; aku telah terperosok ke air yang dalam, gelombang pasang menghanyutkan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Lesu aku karena berseru-seru, kerongkonganku kering; mataku nyeri karena mengharapkan Allahku.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Orang-orang yang membenci aku tanpa alasan lebih banyak dari pada rambut di kepalaku; terlalu besar jumlah orang-orang yang hendak membinasakan aku, yang memusuhi aku tanpa sebab; aku dipaksa untuk mengembalikan apa yang tidak kurampas.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Ya Allah, Engkau mengetahui kebodohanku, kesalahan-kesalahanku tidak tersembunyi bagi-Mu.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Janganlah mendapat malu oleh karena aku orang-orang yang menantikan Engkau, ya Tuhan, Allah semesta alam! Janganlah kena noda oleh karena aku orang-orang yang mencari Engkau, ya Allah Israel!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Sebab oleh karena Engkaulah aku menanggung cela, noda meliputi mukaku.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Aku telah menjadi orang luar bagi saudara-saudaraku, orang asing bagi anak-anak ibuku;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cinta untuk rumah-Mu menghanguskan aku, dan kata-kata yang mencela Engkau telah menimpa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Aku meremukkan diriku dengan berpuasa, tetapi itu pun menjadi cela bagiku;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aku membuat kain kabung menjadi pakaianku, aku menjadi sindiran bagi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Aku menjadi buah bibir orang-orang yang duduk di pintu gerbang, dengan kecapi peminum-peminum menyanyi tentang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aku, aku berdoa kepada-Mu, ya Tuhan, pada waktu Engkau berkenan, ya Allah; demi kasih setia-Mu yang besar jawablah aku dengan pertolongan-Mu yang setia!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Lepaskanlah aku dari dalam lumpur, supaya jangan aku tenggelam, biarlah aku dilepaskan dari orang-orang yang membenci aku, dan dari air yang dalam!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Janganlah gelombang air menghanyutkan aku, atau tubir menelan aku, atau sumur menutup mulutnya di atasku.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Jawablah aku, ya Tuhan, sebab kasih setia-Mu baik, berpalinglah kepadaku menurut rahmat-Mu yang besar!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Janganlah sembunyikan wajah-Mu kepada hamba-Mu, sebab aku tersesak; segeralah menjawab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Datanglah kepadaku, tebuslah aku, bebaskanlah aku oleh karena musuh-musuhku.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Engkau mengenal celaku, maluku dan nodaku; semua lawanku ada di hadapan-Mu.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Cela itu telah mematahkan hatiku, dan aku putus asa; aku menantikan belas kasihan, tetapi sia-sia, menantikan penghibur-penghibur, tetapi tidak kudapati.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Bahkan, mereka memberi aku makan racun, dan pada waktu aku haus, mereka memberi aku minum anggur asam.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Biarlah jamuan yang di depan mereka menjadi jerat, dan selamatan mereka menjadi perangkap.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Biarlah mata mereka menjadi gelap, sehingga mereka tidak melihat; buatlah pinggang mereka goyah senantiasa!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Tumpahkanlah amarah-Mu ke atas mereka, dan biarlah murka-Mu yang menyala-nyala menimpa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Biarlah perkemahan mereka menjadi sunyi, dan biarlah kemah-kemah mereka tidak ada penghuninya.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Sebab mereka mengejar orang yang Kaupukul, mereka menambah kesakitan orang-orang yang Kautikam.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Tambahkanlah salah kepada salah mereka, dan janganlah sampai Engkau membenarkan mereka!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Biarlah mereka dihapuskan dari kitab kehidupan, janganlah mereka tercatat bersama-sama dengan orang-orang yang benar!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Tetapi aku ini tertindas dan kesakitan, keselamatan dari pada-Mu, ya Allah, kiranya melindungi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Aku akan memuji-muji nama Allah dengan nyanyian, mengagungkan Dia dengan nyanyian syukur;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pada pemandangan Allah itu lebih baik dari pada sapi jantan, dari pada lembu jantan yang bertanduk dan berkuku belah.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Lihatlah, hai orang-orang yang rendah hati, dan bersukacitalah; kamu yang mencari Allah, biarlah hatimu hidup kembali!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Sebab Tuhan mendengarkan orang-orang miskin, dan tidak memandang hina orang-orang-Nya dalam tahanan.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Biarlah langit dan bumi memuji-muji Dia, lautan dan segala yang bergerak di dalamnya.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Sebab Allah akan menyelamatkan Sion dan membangun kota-kota Yehuda, supaya orang-orang diam di sana dan memilikinya;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anak cucu hamba-hamba-Nya akan mewarisinya, dan orang-orang yang mencintai nama-Nya akan diam di situ.</w:t>
      </w:r>
    </w:p>
    <w:p>
      <w:pPr>
        <w:pStyle w:val="Heading2"/>
      </w:pPr>
      <w:r>
        <w:rPr>
          <w:lang w:val="id_ID" w:bidi="id_ID"/>
        </w:rPr>
        <w:t>Psalms 70:1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Dari Daud, pada waktu mempersembahkan korban peringatan.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Allah, bersegeralah melepaskan aku, menolong aku, ya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Biarlah mendapat malu dan tersipu-sipu mereka yang ingin mencabut nyawaku; biarlah mundur dan kena noda mereka yang mengingini kecelakaanku;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biarlah berbalik karena malu mereka yang mengatakan: ”Syukur, syukur!”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Biarlah bergirang dan bersukacita karena Engkau semua orang yang mencari Engkau; biarlah mereka yang mencintai keselamatan dari pada-Mu selalu berkata: ”Allah itu besar!”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Tetapi aku ini sengsara dan miskin – ya Allah, segeralah datang! Engkaulah yang menolong aku dan meluputkan aku; ya Tuhan, janganlah lambat datang!</w:t>
      </w:r>
    </w:p>
    <w:p>
      <w:pPr>
        <w:pStyle w:val="Heading2"/>
      </w:pPr>
      <w:r>
        <w:rPr>
          <w:lang w:val="id_ID" w:bidi="id_ID"/>
        </w:rPr>
        <w:t>Psalms 71:1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Pada-Mu, ya Tuhan, aku berlindung, janganlah sekali-kali aku mendapat malu.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Lepaskanlah aku dan luputkanlah aku oleh karena keadilan-Mu, sendengkanlah telinga-Mu kepadaku dan selamatkanlah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Jadilah bagiku gunung batu, tempat berteduh, kubu pertahanan untuk menyelamatkan aku; sebab Engkaulah bukit batuku dan pertahananku.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Ya Allahku, luputkanlah aku dari tangan orang fasik, dari cengkeraman orang-orang lalim dan kejam.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Engkaulah harapanku, ya Tuhan, kepercayaanku sejak masa muda, ya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Kepada-Mulah aku bertopang mulai dari kandungan, Engkau telah mengeluarkan aku dari perut ibuku; Engkau yang selalu kupuji-puji.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Bagi banyak orang aku seperti tanda ajaib, karena Engkaulah tempat perlindunganku yang kuat.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Mulutku penuh dengan puji-pujian kepada-Mu, dengan penghormatan kepada-Mu sepanjang 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Janganlah membuang aku pada masa tuaku, janganlah meninggalkan aku apabila kekuatanku habis.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musuh-musuhku berkata-kata tentang aku, orang-orang yang mengincar nyawaku berunding bersama-sama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dan berkata: ”Allah telah meninggalkan dia, kejar dan tangkaplah dia, sebab tidak ada yang melepaskan dia!”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Ya Allah, janganlah jauh dari padaku! Allahku, segeralah menolong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Biarlah mendapat malu dan menjadi habis orang-orang yang memusuhi jiwaku; biarlah berselubungkan cela dan noda orang-orang yang mengikhtiarkan celakaku!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aku senantiasa mau berharap dan menambah puji-pujian kepada-Mu;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mulutku akan menceritakan keadilan-Mu dan keselamatan yang dari pada-Mu sepanjang hari, sebab aku tidak dapat menghitungnya.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Aku datang dengan keperkasaan-keperkasaan Tuhan Allah, hendak memasyhurkan hanya keadilan-Mu saja!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Ya Allah, Engkau telah mengajar aku sejak kecilku, dan sampai sekarang aku memberitakan perbuatan-Mu yang ajaib;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juga sampai masa tuaku dan putih rambutku, ya Allah, janganlah meninggalkan aku, supaya aku memberitakan kuasa-Mu kepada angkatan ini, keperkasaan-Mu kepada semua orang yang akan datang.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Keadilan-Mu, ya Allah, sampai ke langit. Engkau yang telah melakukan hal-hal yang besar, ya Allah, siapakah seperti Engkau?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Engkau yang telah membuat aku mengalami banyak kesusahan dan malapetaka, Engkau akan menghidupkan aku kembali, dan dari samudera raya bumi Engkau akan menaikkan aku kembali.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Engkau akan menambah kebesaranku dan akan berpaling menghibur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Aku pun mau menyanyikan syukur bagi-Mu dengan gambus atas kesetiaan-Mu, ya Allahku, menyanyikan mazmur bagi-Mu dengan kecapi, ya Yang Kudus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Bibirku bersorak-sorai sementara menyanyikan mazmur bagi-Mu, juga jiwaku yang telah Kaubebaskan.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Lidahku juga menyebut-nyebut keadilan-Mu sepanjang hari, sebab akan mendapat malu dan tersipu-sipu orang-orang yang mengikhtiarkan celakaku.</w:t>
      </w:r>
    </w:p>
    <w:p>
      <w:pPr>
        <w:pStyle w:val="Heading2"/>
      </w:pPr>
      <w:r>
        <w:rPr>
          <w:lang w:val="id_ID" w:bidi="id_ID"/>
        </w:rPr>
        <w:t>Psalms 72:1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Salomo. Ya Allah, berikanlah hukum-Mu kepada raja dan keadilan-Mu kepada putera raja!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Kiranya ia mengadili umat-Mu dengan keadilan dan orang-orang-Mu yang tertindas dengan hukum!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Kiranya gunung-gunung membawa damai sejahtera bagi bangsa, dan bukit-bukit membawa kebenaran!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Kiranya ia memberi keadilan kepada orang-orang yang tertindas dari bangsa itu, menolong orang-orang miskin, tetapi meremukkan pemeras-pemeras!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Kiranya lanjut umurnya selama ada matahari, dan selama ada bulan, turun-temurun!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Kiranya ia seperti hujan yang turun ke atas padang rumput, seperti dirus hujan yang menggenangi bumi!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Kiranya keadilan berkembang dalam zamannya dan damai sejahtera berlimpah, sampai tidak ada lagi bulan!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Kiranya ia memerintah dari laut ke laut, dari sungai Efrat sampai ke ujung bumi!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Kiranya penghuni padang belantara berlutut di depannya, dan musuh-musuhnya menjilat debu;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kiranya raja-raja dari Tarsis dan pulau-pulau membawa persembahan-persembahan; kiranya raja-raja dari Syeba dan Seba menyampaikan upeti!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Kiranya semua raja sujud menyembah kepadanya, dan segala bangsa menjadi hambanya!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Sebab ia akan melepaskan orang miskin yang berteriak minta tolong, orang yang tertindas, dan orang yang tidak punya penolong;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ia akan sayang kepada orang lemah dan orang miskin, ia akan menyelamatkan nyawa orang miskin.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Ia akan menebus nyawa mereka dari penindasan dan kekerasan, darah mereka mahal di matanya.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Hiduplah ia! Kiranya dipersembahkan kepadanya emas Syeba! Kiranya ia didoakan senantiasa, dan diberkati sepanjang hari!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Biarlah tanaman gandum berlimpah-limpah di negeri, bergelombang di puncak pegunungan; biarlah buahnya mekar bagaikan Libanon, bulir-bulirnya berkembang bagaikan rumput di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Biarlah namanya tetap selama-lamanya, kiranya namanya semakin dikenal selama ada matahari. Kiranya segala bangsa saling memberkati dengan namanya, dan menyebut dia berbahagia.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Terpujilah Tuhan, Allah Israel, yang melakukan perbuatan yang ajaib seorang diri!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Dan terpujilah kiranya nama-Nya yang mulia selama-lamanya, dan kiranya kemuliaan-Nya memenuhi seluruh bumi. Amin, ya amin.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Sekianlah doa-doa Daud bin Isai.</w:t>
      </w:r>
    </w:p>
    <w:p>
      <w:pPr>
        <w:pStyle w:val="Heading2"/>
      </w:pPr>
      <w:r>
        <w:rPr>
          <w:lang w:val="id_ID" w:bidi="id_ID"/>
        </w:rPr>
        <w:t>Psalms 73:1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Asaf. Sesungguhnya Allah itu baik bagi mereka yang tulus hatinya, bagi mereka yang bersih hatinya.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Tetapi aku, sedikit lagi maka kakiku terpeleset, nyaris aku tergelincir.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aku cemburu kepada pembual-pembual, kalau aku melihat kemujuran orang-orang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kesakitan tidak ada pada mereka, sehat dan gemuk tubuh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mereka tidak mengalami kesusahan manusia, dan mereka tidak kena tulah seperti orang lain.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 itu mereka berkalungkan kecongkakan dan berpakaian kekerasan.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Karena kegemukan, kesalahan mereka menyolok, hati mereka meluap-luap dengan sangkaan.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Mereka menyindir dan mengata-ngatai dengan jahatnya, hal pemerasan dibicarakan mereka dengan tinggi hati.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Mereka membuka mulut melawan langit, dan lidah mereka membual di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itu orang-orang berbalik kepada mereka, mendapatkan mereka seperti air yang berlimpah-limpah.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Dan mereka berkata: ”Bagaimana Allah tahu hal itu, adakah pengetahuan pada Yang Mahatinggi?”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Sesungguhnya, itulah orang-orang fasik: mereka menambah harta benda dan senang selamanya!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Sia-sia sama sekali aku mempertahankan hati yang bersih, dan membasuh tanganku, tanda tak bersalah.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Namun sepanjang hari aku kena tulah, dan kena hukum setiap pagi.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Seandainya aku berkata: ”Aku mau berkata-kata seperti itu,” maka sesungguhnya aku telah berkhianat kepada angkatan anak-anakmu.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Tetapi ketika aku bermaksud untuk mengetahuinya, hal itu menjadi kesulitan di mataku,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sampai aku masuk ke dalam tempat kudus Allah, dan memperhatikan kesudahan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Sesungguhnya di tempat-tempat licin Kautaruh mereka, Kaujatuhkan mereka sehingga hancur.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Betapa binasa mereka dalam sekejap mata, lenyap, habis oleh karena kedahsyatan!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Seperti mimpi pada waktu terbangun, ya Tuhan, pada waktu terjaga, rupa mereka Kaupandang hina.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Ketika hatiku merasa pahit dan buah pinggangku menusuk-nusuk rasanya,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aku dungu dan tidak mengerti, seperti hewan aku di dekat-Mu.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Tetapi aku tetap di dekat-Mu; Engkau memegang tangan kananku.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Dengan nasihat-Mu Engkau menuntun aku, dan kemudian Engkau mengangkat aku ke dalam kemuliaan.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Siapa gerangan ada padaku di sorga selain Engkau? Selain Engkau tidak ada yang kuingini di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Sekalipun dagingku dan hatiku habis lenyap, gunung batuku dan bagianku tetaplah Allah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Sebab sesungguhnya, siapa yang jauh dari pada-Mu akan binasa; Kaubinasakan semua orang, yang berzinah dengan meninggalkan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Tetapi aku, aku suka dekat pada Allah; aku menaruh tempat perlindunganku pada Tuhan Allah, supaya dapat menceritakan segala pekerjaan-Nya.</w:t>
      </w:r>
    </w:p>
    <w:p>
      <w:pPr>
        <w:pStyle w:val="Heading2"/>
      </w:pPr>
      <w:r>
        <w:rPr>
          <w:lang w:val="id_ID" w:bidi="id_ID"/>
        </w:rPr>
        <w:t>Psalms 74:1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pengajaran Asaf. Mengapa, ya Allah, Kaubuang kami untuk seterusnya? Mengapa menyala murka-Mu terhadap kambing domba gembalaan-Mu?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Ingatlah akan umat-Mu yang telah Kauperoleh pada zaman purbakala, yang Kautebus menjadi bangsa milik-Mu sendiri! Ingatlah akan gunung Sion yang Engkau diami.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Ringankanlah langkah-Mu ke tempat yang rusak terus-menerus; segala-galanya telah dimusnahkan musuh di tempat kudus.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Lawan-lawan-Mu mengaum di tempat pertemuan-Mu dan telah mendirikan panji-panji mereka sebagai tanda.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Kelihatannya seperti orang mengayunkan tinggi-tinggi sebuah kapak kepada kayu-kayuan yang lebat,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dan sekarang ukir-ukirannya seluruhnya dipalu mereka dengan kapak dan beliung;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mereka menyulut tempat kudus-Mu dengan api, mereka menajiskan tempat kediaman nama-Mu sampai pada tanah;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mereka berkata dalam hatinya: ”Baiklah kita menindas mereka semuanya!” Mereka membakar segala tempat pertemuan Allah di negeri.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Tanda-tanda kami tidak kami lihat, tidak ada lagi nabi, dan tidak ada di antara kami yang mengetahui berapa lama lagi.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Berapa lama lagi, ya Allah, lawan itu mencela, dan musuh menista nama-Mu terus-menerus?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Mengapa Engkau menarik kembali tangan-Mu, menaruh tangan kanan-Mu di dada?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Namun Engkau, ya Allah adalah Rajaku dari zaman purbakala, yang melakukan penyelamatan di atas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Engkaulah yang membelah laut dengan kekuatan-Mu, yang memecahkan kepala ular-ular naga di atas muka air.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Engkaulah yang meremukkan kepala-kepala Lewiatan, yang memberikannya menjadi makanan penghuni-penghuni padang belantara.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Engkaulah yang membelah mata air dan sungai; Engkaulah yang mengeringkan sungai-sungai yang selalu mengalir.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Punya-Mulah siang, punya-Mulah juga malam. Engkaulah yang menaruh benda penerang dan matahari.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Engkaulah yang menetapkan segala batas bumi, musim kemarau dan musim hujan Engkaulah yang membuat-Nya.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Ingatlah ini: musuh mencela, ya Tuhan, dan bangsa yang bebal itu menista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Janganlah berikan nyawa merpati-Mu kepada binatang liar! Janganlah lupakan terus-menerus nyawa orang-orang-Mu yang tertindas!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Pandanglah kepada perjanjian, sebab tempat-tempat gelap di bumi penuh sarang-sarang kekerasan.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Janganlah biarkan orang yang terinjak-injak kembali dengan kena noda. Biarlah orang sengsara dan orang miskin memuji-muji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Bangunlah, ya Allah, lakukanlah perjuangan-Mu! Ingatlah akan cela kepada-Mu dari pihak orang bebal sepanjang 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Janganlah lupa suara lawan-Mu, deru orang-orang yang bangkit melawan Engkau, yang terus-menerus makin keras.</w:t>
      </w:r>
    </w:p>
    <w:p>
      <w:pPr>
        <w:pStyle w:val="Heading2"/>
      </w:pPr>
      <w:r>
        <w:rPr>
          <w:lang w:val="id_ID" w:bidi="id_ID"/>
        </w:rPr>
        <w:t>Psalms 75:1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Jangan memusnahkan. Mazmur Asaf. Nyanyian.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Kami bersyukur kepada-Mu, ya Allah, kami bersyukur, dan orang-orang yang menyerukan nama-Mu menceritakan perbuatan-perbuatan-Mu yang ajaib.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”Apabila Aku menetapkan waktunya, Aku sendiri akan menghakimi dengan kebenaran.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Bumi hancur dan semua penduduknya; tetapi Akulah yang mengokohkan tiang-tiangnya.”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berkata kepada pembual-pembual: ”Jangan membual.” Dan kepada orang-orang fasik: ”Jangan meninggikan tanduk!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Jangan mengangkat tandukmu tinggi-tinggi, jangan berbicara dengan bertegang leher!”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bukan dari timur atau dari barat dan bukan dari padang gurun datangnya peninggian itu,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tetapi Allah adalah Hakim: direndahkan-Nya yang satu dan ditinggikan-Nya yang lain.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sebuah piala ada di tangan Tuhan, berisi anggur berbuih, penuh campuran bumbu; Ia menuang dari situ; sungguh, ampasnya akan dihirup dan diminum oleh semua orang fasik di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Tetapi aku hendak bersorak-sorak untuk selama-lamanya, aku hendak bermazmur bagi Allah Yakub.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Segala tanduk orang-orang fasik akan dihancurkan-Nya, tetapi tanduk-tanduk orang benar akan ditinggikan.</w:t>
      </w:r>
    </w:p>
    <w:p>
      <w:pPr>
        <w:pStyle w:val="Heading2"/>
      </w:pPr>
      <w:r>
        <w:rPr>
          <w:lang w:val="id_ID" w:bidi="id_ID"/>
        </w:rPr>
        <w:t>Psalms 76:1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Dengan permainan kecapi. Mazmur Asaf. Nyanyian.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Allah terkenal di Yehuda, nama-Nya masyhur di Israel!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Di Salem sudah ada pondok-Nya, dan kediaman-Nya di Sion!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Di sanalah dipatahkan-Nya panah yang berkilat, perisai dan pedang dan alat perang.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Cemerlang Engkau, lebih mulia dari pada pegunungan yang ada sejak purba.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Orang-orang yang berani telah dijarah, mereka terlelap dalam tidurnya, dan semua orang yang gagah perkasa kehilangan kekuatannya.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Oleh sebab hardik-Mu, ya Allah Yakub, tertidur lelap baik pengendara maupun kuda.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Dahsyat Engkau! Siapakah yang tahan berdiri di hadapan-Mu pada saat Engkau murka?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Dari langit Engkau memperdengarkan keputusan-Mu; bumi takut dan tertegun,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pada waktu Allah bangkit untuk memberi penghukuman, untuk menyelamatkan semua yang tertindas di bumi.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Sesungguhnya panas hati manusia akan menjadi syukur bagi-Mu, dan sisa panas hati itu akan Kauperikatpinggangkan.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Bernazarlah dan bayarlah nazarmu itu kepada Tuhan, Allahmu! Biarlah semua orang yang di sekeliling-Nya menyampaikan persembahan kepada Dia yang ditakuti,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Dia yang mematahkan semangat para pemimpin, Dia yang dahsyat bagi raja-raja di bumi.</w:t>
      </w:r>
    </w:p>
    <w:p>
      <w:pPr>
        <w:pStyle w:val="Heading2"/>
      </w:pPr>
      <w:r>
        <w:rPr>
          <w:lang w:val="id_ID" w:bidi="id_ID"/>
        </w:rPr>
        <w:t>Psalms 77:1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Menurut: Yedutun. Mazmur Asaf.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mau berseru-seru dengan nyaring kepada Allah, dengan nyaring kepada Allah, supaya Ia mendengarkan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Pada hari kesusahanku aku mencari Tuhan; malam-malam tanganku terulur dan tidak menjadi lesu, jiwaku enggan dihiburkan.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Apabila aku mengingat Allah, maka aku mengerang, apabila aku merenung, makin lemah lesulah semangatku.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Engkau membuat mataku tetap terbuka; aku gelisah, sehingga tidak dapat berkata-kata.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memikir-mikir hari-hari zaman purbakala, tahun-tahun zaman dahulu aku ingat.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sebut-sebut pada waktu malam dalam hatiku, aku merenung, dan rohku mencari-cari: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”Untuk selamanyakah Tuhan menolak dan tidak kembali bermurah hati lagi?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Sudah lenyapkah untuk seterusnya kasih setia-Nya, telah berakhirkah janji itu berlaku turun-temurun?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Sudah lupakah Allah menaruh kasihan, atau ditutup-Nyakah rahmat-Nya karena murka-Nya?”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Maka kataku: ”Inilah yang menikam hatiku, bahwa tangan kanan Yang Mahatinggi berubah.”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Aku hendak mengingat perbuatan-perbuatan Tuhan, ya, aku hendak mengingat keajaiban-keajaiban-Mu dari zaman purbakala.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Aku hendak menyebut-nyebut segala pekerjaan-Mu, dan merenungkan perbuatan-perbuatan-Mu.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Ya Allah, jalan-Mu adalah kudus! Allah manakah yang begitu besar seperti Allah kami?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Engkaulah Allah yang melakukan keajaiban; Engkau telah menyatakan kuasa-Mu di antara bangsa-bangsa.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Dengan lengan-Mu Engkau telah menebus umat-Mu, bani Yakub dan bani Yusuf.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Air telah melihat Engkau, ya Allah, air telah melihat Engkau, lalu menjadi gentar, bahkan samudera raya gemetar.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Awan-awan mencurahkan air, awan-gemawan bergemuruh, bahkan anak-anak panah-Mu beterbangan.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Deru guntur-Mu menggelinding, kilat-kilat menerangi dunia, bumi gemetar dan bergoncang.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Melalui laut jalan-Mu dan lorong-Mu melalui muka air yang luas, tetapi jejak-Mu tidak kelihatan.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Engkau telah menuntun umat-Mu seperti kawanan domba dengan perantaraan Musa dan Harun.</w:t>
      </w:r>
    </w:p>
    <w:p>
      <w:pPr>
        <w:pStyle w:val="Heading2"/>
      </w:pPr>
      <w:r>
        <w:rPr>
          <w:lang w:val="id_ID" w:bidi="id_ID"/>
        </w:rPr>
        <w:t>Psalms 78:1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pengajaran Asaf. Pasanglah telinga untuk pengajaranku, hai bangsaku, sendengkanlah telingamu kepada ucapan mulutku.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mau membuka mulut mengatakan amsal, aku mau mengucapkan teka-teki dari zaman purbakala.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Yang telah kami dengar dan kami ketahui, dan yang diceritakan kepada kami oleh nenek moyang kami,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kami tidak hendak sembunyikan kepada anak-anak mereka, tetapi kami akan ceritakan kepada angkatan yang kemudian puji-pujian kepada Tuhan dan kekuatan-Nya dan perbuatan-perbuatan ajaib yang telah dilakukan-Nya.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Telah ditetapkan-Nya peringatan di Yakub dan hukum Taurat diberi-Nya di Israel; nenek moyang kita diperintahkan-Nya untuk memperkenalkannya kepada anak-anak mereka,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supaya dikenal oleh angkatan yang kemudian, supaya anak-anak, yang akan lahir kelak, bangun dan menceritakannya kepada anak-anak mereka,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supaya mereka menaruh kepercayaan kepada Allah dan tidak melupakan perbuatan-perbuatan Allah, tetapi memegang perintah-perintah-Nya;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dan jangan seperti nenek moyang mereka, angkatan pendurhaka dan pemberontak, angkatan yang tidak tetap hatinya dan tidak setia jiwanya kepada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Bani Efraim, pemanah-pemanah yang bersenjata lengkap, berbalik pada hari pertempuran;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mereka tidak berpegang pada perjanjian Allah dan enggan hidup menurut Taurat-Nya.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Mereka melupakan pekerjaan-pekerjaan-Nya dan perbuatan-perbuatan-Nya yang ajaib, yang telah diperlihatkan-Nya kepada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Di hadapan nenek moyang mereka dilakukan-Nya keajaiban-keajaiban, di tanah Mesir, di padang Zoan;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dibelah-Nya laut, diseberangkan-Nya mereka; didirikan-Nya air sebagai bendungan,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dituntun-Nya mereka dengan awan pada waktu siang, dan semalam suntuk dengan terang api;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dibelah-Nya gunung batu di padang gurun, diberi-Nya mereka minum banyak air seperti dari samudera raya;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dibuat-Nya aliran air keluar dari bukit batu, dan dibuat-Nya air turun seperti sungai.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Tetapi mereka terus berbuat dosa terhadap Dia, dengan memberontak terhadap Yang Mahatinggi di padang kering.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Mereka mencobai Allah dalam hati mereka dengan meminta makanan menuruti nafsu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Mereka berkata terhadap Allah: ”Sanggupkah Allah menyajikan hidangan di padang gurun?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Memang, Ia memukul gunung batu, sehingga terpancar air dan membanjir sungai-sungai; tetapi sanggupkah Ia memberikan roti juga, atau menyediakan daging bagi umat-Nya?”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Sebab itu, ketika mendengar hal itu, Tuhan gemas, api menyala menimpa Yakub, bahkan murka bergejolak menimpa Israel,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sebab mereka tidak percaya kepada Allah, dan tidak yakin akan keselamatan dari 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Maka Ia memerintahkan awan-awan dari atas, membuka pintu-pintu langit,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menurunkan kepada mereka hujan manna untuk dimakan, dan memberikan kepada mereka gandum dari langit;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setiap orang telah makan roti malaikat, Ia mengirimkan perbekalan kepada mereka berlimpah-limpah.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Ia telah menghembuskan angin timur di langit dan menggiring angin selatan dengan kekuatan-Nya;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Ia menurunkan kepada mereka hujan daging seperti debu banyaknya, dan hujan burung-burung bersayap seperti pasir laut;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Ia menjatuhkannya ke tengah perkemahan mereka, sekeliling tempat kediaman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Mereka makan dan menjadi sangat kenyang; Ia memberikan kepada mereka apa yang mereka inginkan.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Mereka belum merasa puas, sedang makanan masih ada di mulut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maka bangkitlah murka Allah terhadap mereka: Ia membunuh gembong-gembong mereka, dan menewaskan teruna-teruna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Sekalipun demikian mereka masih saja berbuat dosa dan tidak percaya kepada perbuatan-perbuatan-Nya yang ajaib.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Sebab itu Ia membuat hari-hari mereka habis dalam kesia-siaan, dan tahun-tahun mereka dalam kekejutan.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Apabila Ia membunuh mereka, maka mereka mencari Dia, mereka berbalik dan mengingini Allah;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mereka teringat bahwa Allah adalah gunung batu mereka, dan bahwa Allah Yang Mahatinggi adalah Penebus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Tetapi mereka memperdaya Dia dengan mulut mereka, dan dengan lidahnya mereka membohongi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Hati mereka tidak tetap pada Dia, dan mereka tidak setia pada perjanjian-Nya.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38</w:t>
      </w:r>
      <w:r>
        <w:rPr>
          <w:lang w:val="id_ID" w:bidi="id_ID"/>
        </w:rPr>
        <w:t xml:space="preserve"> Tetapi Ia bersifat penyayang, Ia mengampuni kesalahan mereka dan tidak memusnahkan mereka; banyak kali Ia menahan murka-Nya dan tidak membangkitkan segenap amarah-Nya.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39</w:t>
      </w:r>
      <w:r>
        <w:rPr>
          <w:lang w:val="id_ID" w:bidi="id_ID"/>
        </w:rPr>
        <w:t xml:space="preserve"> Ia ingat bahwa mereka itu daging, angin yang berlalu, yang tidak akan kembali.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40</w:t>
      </w:r>
      <w:r>
        <w:rPr>
          <w:lang w:val="id_ID" w:bidi="id_ID"/>
        </w:rPr>
        <w:t xml:space="preserve"> Berapa kali mereka memberontak terhadap Dia di padang gurun, dan menyusahkan hati-Nya di padang belantara!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41</w:t>
      </w:r>
      <w:r>
        <w:rPr>
          <w:lang w:val="id_ID" w:bidi="id_ID"/>
        </w:rPr>
        <w:t xml:space="preserve"> Berulang kali mereka mencobai Allah, menyakiti hati Yang Kudus dari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42</w:t>
      </w:r>
      <w:r>
        <w:rPr>
          <w:lang w:val="id_ID" w:bidi="id_ID"/>
        </w:rPr>
        <w:t xml:space="preserve"> Mereka tidak ingat kepada kekuasaan-Nya, kepada hari Ia membebaskan mereka dari pada lawan,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43</w:t>
      </w:r>
      <w:r>
        <w:rPr>
          <w:lang w:val="id_ID" w:bidi="id_ID"/>
        </w:rPr>
        <w:t xml:space="preserve"> ketika Ia mengadakan tanda-tanda di Mesir dan mujizat-mujizat di padang Zoan.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44</w:t>
      </w:r>
      <w:r>
        <w:rPr>
          <w:lang w:val="id_ID" w:bidi="id_ID"/>
        </w:rPr>
        <w:t xml:space="preserve"> Ia mengubah menjadi darah sungai-sungai mereka dan aliran-aliran air mereka, sehingga tidak terminum;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45</w:t>
      </w:r>
      <w:r>
        <w:rPr>
          <w:lang w:val="id_ID" w:bidi="id_ID"/>
        </w:rPr>
        <w:t xml:space="preserve"> Ia melepaskan kepada mereka lalat pikat yang memakan mereka, dan katak-katak yang memusnahkan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46</w:t>
      </w:r>
      <w:r>
        <w:rPr>
          <w:lang w:val="id_ID" w:bidi="id_ID"/>
        </w:rPr>
        <w:t xml:space="preserve"> Ia memberikan hasil tanah mereka kepada ulat, dan hasil jerih payah mereka kepada belalang;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47</w:t>
      </w:r>
      <w:r>
        <w:rPr>
          <w:lang w:val="id_ID" w:bidi="id_ID"/>
        </w:rPr>
        <w:t xml:space="preserve"> Ia mematikan pohon anggur mereka dengan hujan batu, dan pohon-pohon ara mereka dengan embun beku;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48</w:t>
      </w:r>
      <w:r>
        <w:rPr>
          <w:lang w:val="id_ID" w:bidi="id_ID"/>
        </w:rPr>
        <w:t xml:space="preserve"> Ia membiarkan kawanan binatang mereka ditimpa hujan es, dan ternak mereka disambar halilintar;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49</w:t>
      </w:r>
      <w:r>
        <w:rPr>
          <w:lang w:val="id_ID" w:bidi="id_ID"/>
        </w:rPr>
        <w:t xml:space="preserve"> Ia melepaskan kepada mereka murka-Nya yang menyala-nyala, kegemasan, kegeraman dan kesesakan, suatu pasukan malaikat yang membawa malapetaka;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50</w:t>
      </w:r>
      <w:r>
        <w:rPr>
          <w:lang w:val="id_ID" w:bidi="id_ID"/>
        </w:rPr>
        <w:t xml:space="preserve"> Ia membiarkan murka-Nya berkobar, Ia tidak mencegah jiwa mereka dari maut, nyawa mereka diserahkan-Nya kepada penyakit sampar;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51</w:t>
      </w:r>
      <w:r>
        <w:rPr>
          <w:lang w:val="id_ID" w:bidi="id_ID"/>
        </w:rPr>
        <w:t xml:space="preserve"> dibunuh-Nya semua anak sulung di Mesir, kegagahan mereka yang pertama-tama di kemah-kemah Ham;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52</w:t>
      </w:r>
      <w:r>
        <w:rPr>
          <w:lang w:val="id_ID" w:bidi="id_ID"/>
        </w:rPr>
        <w:t xml:space="preserve"> disuruh-Nya umat-Nya berangkat seperti domba-domba, dipimpin-Nya mereka seperti kawanan hewan di padang gurun;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53</w:t>
      </w:r>
      <w:r>
        <w:rPr>
          <w:lang w:val="id_ID" w:bidi="id_ID"/>
        </w:rPr>
        <w:t xml:space="preserve"> dituntun-Nya mereka dengan tenteram, sehingga tidak gemetar, sedang musuh mereka dilingkupi laut;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54</w:t>
      </w:r>
      <w:r>
        <w:rPr>
          <w:lang w:val="id_ID" w:bidi="id_ID"/>
        </w:rPr>
        <w:t xml:space="preserve"> dibawa-Nya mereka ke tanah-Nya yang kudus, yakni pegunungan ini, yang diperoleh tangan kanan-Nya;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55</w:t>
      </w:r>
      <w:r>
        <w:rPr>
          <w:lang w:val="id_ID" w:bidi="id_ID"/>
        </w:rPr>
        <w:t xml:space="preserve"> dihalau-Nya bangsa-bangsa dari depan mereka, dibagi-bagikan-Nya kepada mereka tanah pusaka dengan tali pengukur, dan disuruh-Nya suku-suku Israel mendiami kemah-kemah mereka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56</w:t>
      </w:r>
      <w:r>
        <w:rPr>
          <w:lang w:val="id_ID" w:bidi="id_ID"/>
        </w:rPr>
        <w:t xml:space="preserve"> Tetapi mereka mencobai dan memberontak terhadap Allah, Yang Mahatinggi, dan tidak berpegang pada peringatan-peringatan-Nya;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57</w:t>
      </w:r>
      <w:r>
        <w:rPr>
          <w:lang w:val="id_ID" w:bidi="id_ID"/>
        </w:rPr>
        <w:t xml:space="preserve"> mereka murtad dan berkhianat seperti nenek moyang mereka, berubah seperti busur yang memperdaya;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58</w:t>
      </w:r>
      <w:r>
        <w:rPr>
          <w:lang w:val="id_ID" w:bidi="id_ID"/>
        </w:rPr>
        <w:t xml:space="preserve"> mereka menyakiti hati-Nya dengan bukit-bukit pengorbanan mereka, membuat Dia cemburu dengan patung-patung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59</w:t>
      </w:r>
      <w:r>
        <w:rPr>
          <w:lang w:val="id_ID" w:bidi="id_ID"/>
        </w:rPr>
        <w:t xml:space="preserve"> Ketika Allah mendengarnya, Ia menjadi gemas, Ia menolak Israel sama sekali;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60</w:t>
      </w:r>
      <w:r>
        <w:rPr>
          <w:lang w:val="id_ID" w:bidi="id_ID"/>
        </w:rPr>
        <w:t xml:space="preserve"> Ia membuang kediaman-Nya di Silo kemah yang didiami-Nya di antara manusia;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61</w:t>
      </w:r>
      <w:r>
        <w:rPr>
          <w:lang w:val="id_ID" w:bidi="id_ID"/>
        </w:rPr>
        <w:t xml:space="preserve"> Ia membiarkan kekuatan-Nya tertawan, membiarkan kehormatan-Nya jatuh ke tangan lawan;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62</w:t>
      </w:r>
      <w:r>
        <w:rPr>
          <w:lang w:val="id_ID" w:bidi="id_ID"/>
        </w:rPr>
        <w:t xml:space="preserve"> Ia membiarkan umat-Nya dimakan pedang, dan gemaslah Ia atas milik-Nya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63</w:t>
      </w:r>
      <w:r>
        <w:rPr>
          <w:lang w:val="id_ID" w:bidi="id_ID"/>
        </w:rPr>
        <w:t xml:space="preserve"> Anak-anak teruna mereka dimakan api, dan anak-anak dara mereka tidak lagi dipuja dengan nyanyian perkawinan;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64</w:t>
      </w:r>
      <w:r>
        <w:rPr>
          <w:lang w:val="id_ID" w:bidi="id_ID"/>
        </w:rPr>
        <w:t xml:space="preserve"> imam-imam mereka gugur oleh pedang, dan janda-janda mereka tidak dapat menangis.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65</w:t>
      </w:r>
      <w:r>
        <w:rPr>
          <w:lang w:val="id_ID" w:bidi="id_ID"/>
        </w:rPr>
        <w:t xml:space="preserve"> Lalu terjagalah Tuhan, seperti orang yang tertidur, seperti pahlawan yang siuman dari mabuk anggur;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66</w:t>
      </w:r>
      <w:r>
        <w:rPr>
          <w:lang w:val="id_ID" w:bidi="id_ID"/>
        </w:rPr>
        <w:t xml:space="preserve"> Ia memukul mundur para lawan-Nya, Ia menyebabkan mereka mendapat cela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67</w:t>
      </w:r>
      <w:r>
        <w:rPr>
          <w:lang w:val="id_ID" w:bidi="id_ID"/>
        </w:rPr>
        <w:t xml:space="preserve"> Ia menolak kemah Yusuf, dan suku Efraim tidak dipilih-Nya,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68</w:t>
      </w:r>
      <w:r>
        <w:rPr>
          <w:lang w:val="id_ID" w:bidi="id_ID"/>
        </w:rPr>
        <w:t xml:space="preserve"> tetapi Ia memilih suku Yehuda, gunung Sion yang dikasihi-Nya;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69</w:t>
      </w:r>
      <w:r>
        <w:rPr>
          <w:lang w:val="id_ID" w:bidi="id_ID"/>
        </w:rPr>
        <w:t xml:space="preserve"> Ia membangun tempat kudus-Nya setinggi langit, laksana bumi yang didasarkan-Nya untuk selama-lamanya;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70</w:t>
      </w:r>
      <w:r>
        <w:rPr>
          <w:lang w:val="id_ID" w:bidi="id_ID"/>
        </w:rPr>
        <w:t xml:space="preserve"> dipilih-Nya Daud, hamba-Nya, diambil-Nya dia dari antara kandang-kandang kambing domba;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71</w:t>
      </w:r>
      <w:r>
        <w:rPr>
          <w:lang w:val="id_ID" w:bidi="id_ID"/>
        </w:rPr>
        <w:t xml:space="preserve"> dari tempat domba-domba yang menyusui didatangkan-Nya dia, untuk menggembalakan Yakub, umat-Nya, dan Israel, milik-Nya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72</w:t>
      </w:r>
      <w:r>
        <w:rPr>
          <w:lang w:val="id_ID" w:bidi="id_ID"/>
        </w:rPr>
        <w:t xml:space="preserve"> Ia menggembalakan mereka dengan ketulusan hatinya, dan menuntun mereka dengan kecakapan tangannya.</w:t>
      </w:r>
    </w:p>
    <w:p>
      <w:pPr>
        <w:pStyle w:val="Heading2"/>
      </w:pPr>
      <w:r>
        <w:rPr>
          <w:lang w:val="id_ID" w:bidi="id_ID"/>
        </w:rPr>
        <w:t>Psalms 79:1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Asaf. Ya Allah, bangsa-bangsa lain telah masuk ke dalam tanah milik-Mu, menajiskan bait kudus-Mu, membuat Yerusalem menjadi timbunan puing.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Mereka memberikan mayat hamba-hamba-Mu sebagai makanan kepada burung-burung di udara, daging orang-orang yang Kaukasihi kepada binatang-binatang liar di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Mereka menumpahkan darah orang-orang itu seperti air sekeliling Yerusalem, dan tidak ada yang menguburkan.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Kami menjadi cela bagi tetangga-tetangga kami, menjadi olok-olok dan cemooh bagi orang-orang sekeliling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Berapa lama lagi, ya Tuhan, Engkau murka terus-menerus, dan cemburu-Mu berkobar-kobar seperti api?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Tumpahkanlah amarah-Mu ke atas bangsa-bangsa yang tidak mengenal Engkau, ke atas kerajaan-kerajaan yang tidak menyerukan nama-Mu;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mereka telah memakan habis Yakub, dan tempat kediamannya mereka hancurkan.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Janganlah perhitungkan kepada kami kesalahan nenek moyang kami; kiranya rahmat-Mu segera menyongsong kami, sebab sudah sangat lemah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Tolonglah kami, ya Allah penyelamat kami, demi kemuliaan nama-Mu! Lepaskanlah kami dan ampunilah dosa kami oleh karena nama-Mu!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Mengapa bangsa-bangsa lain boleh berkata: ”Di mana Allah mereka?” Biarlah di hadapan kami bangsa-bangsa lain mengetahui pembalasan atas darah yang tertumpah dari hamba-hamba-Mu.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Biarlah sampai ke hadapan-Mu keluhan orang tahanan; sesuai dengan kebesaran lengan-Mu, biarkanlah hidup orang-orang yang ditentukan untuk mati dibunuh!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Dan balikkanlah ke atas pangkuan tetangga kami tujuh kali lipat cela yang telah didatangkan kepada-Mu, ya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Maka kami ini, umat-Mu, dan kawanan domba gembalaan-Mu, akan bersyukur kepada-Mu untuk selama-lamanya, dan akan memberitakan puji-pujian untuk-Mu turun-temurun.</w:t>
      </w:r>
    </w:p>
    <w:p>
      <w:pPr>
        <w:pStyle w:val="Heading2"/>
      </w:pPr>
      <w:r>
        <w:rPr>
          <w:lang w:val="id_ID" w:bidi="id_ID"/>
        </w:rPr>
        <w:t>Psalms 80:1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Bunga bakung. Kesaksian Asaf. Mazmur.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Hai gembala Israel, pasanglah telinga, Engkau yang menggiring Yusuf sebagai kawanan domba! Ya Engkau, yang duduk di atas para kerub, tampillah bersinar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di depan Efraim dan Benyamin dan Manasye! Bangkitkanlah keperkasaan-Mu dan datanglah untuk menyelamatkan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Ya Allah, pulihkanlah kami, buatlah wajah-Mu bersinar, maka kami akan selamat.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Tuhan, Allah semesta alam, berapa lama lagi murka-Mu menyala sekalipun umat-Mu berdoa?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Engkau memberi mereka makan roti cucuran air mata, Engkau memberi mereka minum air mata berlimpah-limpah,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Engkau membuat kami menjadi pokok percederaan tetangga-tetangga kami, dan musuh-musuh kami mengolok-olok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Ya Allah semesta alam, pulihkanlah kami, buatlah wajah-Mu bersinar, maka kami akan selamat.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Telah Kauambil pohon anggur dari Mesir, telah Kauhalau bangsa-bangsa, lalu Kautanam pohon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Engkau telah menyediakan tempat bagi dia, maka berakarlah ia dalam-dalam dan memenuhi negeri;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gunung-gunung terlindung oleh bayang-bayangnya, dan pohon-pohon aras Allah oleh cabang-cabangnya;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dijulurkannya ranting-rantingnya sampai ke laut, dan pucuk-pucuknya sampai ke sungai Efrat.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Mengapa Engkau melanda temboknya, sehingga ia dipetik oleh setiap orang yang lewat?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Babi hutan menggerogotinya dan binatang-binatang di padang memakannya.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Ya Allah semesta alam, kembalilah kiranya, pandanglah dari langit, dan lihatlah! Indahkanlah pohon anggur ini,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batang yang ditanam oleh tangan kanan-Mu!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Mereka telah membakarnya dengan api dan menebangnya; biarlah mereka hilang lenyap oleh hardik wajah-Mu!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Kiranya tangan-Mu melindungi orang yang di sebelah kanan-Mu, anak manusia yang telah Kauteguhkan bagi diri-Mu itu,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maka kami tidak akan menyimpang dari pada-Mu. Biarkanlah kami hidup, maka kami akan menyerukan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Ya Tuhan, Allah semesta alam, pulihkanlah kami, buatlah wajah-Mu bersinar, maka kami akan selamat.</w:t>
      </w:r>
    </w:p>
    <w:p>
      <w:pPr>
        <w:pStyle w:val="Heading2"/>
      </w:pPr>
      <w:r>
        <w:rPr>
          <w:lang w:val="id_ID" w:bidi="id_ID"/>
        </w:rPr>
        <w:t>Psalms 81:1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Gitit. Dari Asaf.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Bersorak-sorailah bagi Allah, kekuatan kita, bersorak-soraklah bagi Allah Yakub.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Angkatlah lagu, bunyikanlah rebana, kecapi yang merdu, diiringi gambus.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Tiuplah sangkakala pada bulan baru, pada bulan purnama, pada hari raya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hal itu adalah suatu ketetapan bagi Israel, suatu hukum dari Allah Yakub.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Sebagai suatu peringatan bagi Yusuf ditetapkan-Nya hal itu, pada waktu Ia maju melawan tanah Mesir. Aku mendengar bahasa yang tidak kukenal: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”Aku telah mengangkat beban dari bahunya, tangannya telah bebas dari keranjang pikulan;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dalam kesesakan engkau berseru, maka Aku meluputkan engkau; Aku menjawab engkau dalam persembunyian guntur, Aku telah menguji engkau dekat air Meriba.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Dengarlah hai umat-Ku, Aku hendak memberi peringatan kepadamu; hai Israel, jika engkau mau mendengarkan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Janganlah ada di antaramu allah lain, dan janganlah engkau menyembah kepada allah asing.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Akulah Tuhan, Allahmu, yang menuntun engkau keluar dari tanah Mesir: bukalah mulutmu lebar-lebar, maka Aku akan membuatnya penuh.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Tetapi umat-Ku tidak mendengarkan suara-Ku, dan Israel tidak suka kepada-Ku.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itu Aku membiarkan dia dalam kedegilan hatinya; biarlah mereka berjalan mengikuti rencananya sendiri!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Sekiranya umat-Ku mendengarkan Aku! Sekiranya Israel hidup menurut jalan yang Kutunjukkan!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Seketika itu juga musuh mereka Aku tundukkan, dan terhadap para lawan mereka Aku balikkan tangan-Ku.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Orang-orang yang membenci Tuhan akan tunduk menjilat kepada-Nya, dan itulah nasib mereka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Tetapi umat-Ku akan Kuberi makan gandum yang terbaik dan dengan madu dari gunung batu Aku akan mengenyangkannya.”</w:t>
      </w:r>
    </w:p>
    <w:p>
      <w:pPr>
        <w:pStyle w:val="Heading2"/>
      </w:pPr>
      <w:r>
        <w:rPr>
          <w:lang w:val="id_ID" w:bidi="id_ID"/>
        </w:rPr>
        <w:t>Psalms 82:1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Asaf. Allah berdiri dalam sidang ilahi, di antara para allah Ia menghakimi: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”Berapa lama lagi kamu menghakimi dengan lalim dan memihak kepada orang fasik?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Berilah keadilan kepada orang yang lemah dan kepada anak yatim, belalah hak orang sengsara dan orang yang kekurangan!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Luputkanlah orang yang lemah dan yang miskin, lepaskanlah mereka dari tangan orang fasik!”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Mereka tidak tahu dan tidak mengerti apa-apa, dalam kegelapan mereka berjalan; goyanglah segala dasar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sendiri telah berfirman: ”Kamu adalah allah, dan anak-anak Yang Mahatinggi kamu sekalian. –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Namun seperti manusia kamu akan mati dan seperti salah seorang pembesar kamu akan tewas.”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Bangunlah ya Allah, hakimilah bumi, sebab Engkaulah yang memiliki segala bangsa.</w:t>
      </w:r>
    </w:p>
    <w:p>
      <w:pPr>
        <w:pStyle w:val="Heading2"/>
      </w:pPr>
      <w:r>
        <w:rPr>
          <w:lang w:val="id_ID" w:bidi="id_ID"/>
        </w:rPr>
        <w:t>Psalms 83:1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Asaf: suatu nyanyian.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Allah, janganlah Engkau bungkam, janganlah berdiam diri dan janganlah berpangku tangan, ya Allah!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sesungguhnya musuh-musuh-Mu ribut, orang-orang yang membenci Engkau meninggikan kepala.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Mereka mengadakan permufakatan licik melawan umat-Mu, dan mereka berunding untuk melawan orang-orang yang Kaulindungi.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Kata mereka: ”Marilah kita lenyapkan mereka sebagai bangsa, sehingga nama Israel tidak diingat lagi!”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Sungguh, mereka telah berunding dengan satu hati, mereka telah mengadakan perjanjian melawan Engkau: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Penghuni kemah-kemah Edom dan orang Ismael, Moab dan orang Hagar,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Gebal dan Amon dan Amalek, Filistea beserta penduduk Tirus,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juga Asyur telah bergabung dengan mereka, menjadi kaki tangan bani Lot.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Perlakukanlah mereka seperti Midian, seperti Sisera, seperti Yabin dekat sungai Kison,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yang sudah dipunahkan di En-Dor, menjadi pupuk bagi tanah.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Buatlah para pemuka mereka seperti Oreb dan Zeeb, seperti Zebah dan Salmuna semua pemimpin mereka,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yang berkata: ”Marilah kita menduduki tempat-tempat kediaman Allah!”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Ya Allahku, buatlah mereka seperti dedak yang beterbangan, seperti jerami yang ditiup angin!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Seperti api yang membakar hutan, dan seperti nyala api yang menghanguskan gunung-gunung,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kejarlah mereka dengan badai-Mu, dan kejutkanlah mereka dengan puting beliung-Mu;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penuhilah muka mereka dengan kehinaan, supaya mereka mencari nama-Mu, ya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Biarlah mereka mendapat malu dan terkejut selama-lamanya; biarlah mereka tersipu-sipu dan binasa,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supaya mereka tahu bahwa Engkau sajalah yang bernama Tuhan, Yang Mahatinggi atas seluruh bumi.</w:t>
      </w:r>
    </w:p>
    <w:p>
      <w:pPr>
        <w:pStyle w:val="Heading2"/>
      </w:pPr>
      <w:r>
        <w:rPr>
          <w:lang w:val="id_ID" w:bidi="id_ID"/>
        </w:rPr>
        <w:t>Psalms 84:1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Menurut lagu: Gitit. Mazmur bani Korah.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Betapa disenangi tempat kediaman-Mu, ya Tuhan semesta alam!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Jiwaku hancur karena merindukan pelataran-pelataran Tuhan; hatiku dan dagingku bersorak-sorai kepada Allah yang hidup.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Bahkan burung pipit telah mendapat sebuah rumah, dan burung layang-layang sebuah sarang, tempat menaruh anak-anaknya, pada mezbah-mezbah-Mu, ya Tuhan semesta alam, ya Rajaku dan Allahku!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Berbahagialah orang-orang yang diam di rumah-Mu, yang terus-menerus memuji-muji Engkau.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Berbahagialah manusia yang kekuatannya di dalam Engkau, yang berhasrat mengadakan ziarah!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Apabila melintasi lembah Baka, mereka membuatnya menjadi tempat yang bermata air; bahkan hujan pada awal musim menyelubunginya dengan berkat.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Mereka berjalan makin lama makin kuat, hendak menghadap Allah di Sion.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Ya Tuhan, Allah semesta alam, dengarkanlah doaku, pasanglah telinga, ya Allah Yakub.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Lihatlah perisai kami, ya Allah, pandanglah wajah orang yang Kauurapi!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Sebab lebih baik satu hari di pelataran-Mu dari pada seribu hari di tempat lain; lebih baik berdiri di ambang pintu rumah Allahku dari pada diam di kemah-kemah 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Sebab Tuhan Allah adalah matahari dan perisai; kasih dan kemuliaan Ia berikan; Ia tidak menahan kebaikan dari orang yang hidup tidak bercela.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Ya Tuhan semesta alam, berbahagialah manusia yang percaya kepada-Mu!</w:t>
      </w:r>
    </w:p>
    <w:p>
      <w:pPr>
        <w:pStyle w:val="Heading2"/>
      </w:pPr>
      <w:r>
        <w:rPr>
          <w:lang w:val="id_ID" w:bidi="id_ID"/>
        </w:rPr>
        <w:t>Psalms 85:1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bani Korah.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Engkau telah berkenan kepada tanah-Mu, ya Tuhan, telah memulihkan keadaan Yakub.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Engkau telah mengampuni kesalahan umat-Mu, telah menutupi segala dosa mereka.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Engkau telah menyurutkan segala gemas-Mu, telah meredakan murka-Mu yang menyala-nyala.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Pulihkanlah kami, ya Allah penyelamat kami, dan tiadakanlah sakit hati-Mu kepada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Untuk selamanyakah Engkau murka atas kami dan melanjutkan murka-Mu turun-temurun?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Apakah Engkau tidak mau menghidupkan kami kembali, sehingga umat-Mu bersukacita karena Engkau?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Perlihatkanlah kepada kami kasih setia-Mu, ya Tuhan, dan berikanlah kepada kami keselamatan dari pada-Mu!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Aku mau mendengar apa yang hendak difirmankan Allah, Tuhan. Bukankah Ia hendak berbicara tentang damai kepada umat-Nya dan kepada orang-orang yang dikasihi-Nya, supaya jangan mereka kembali kepada kebodohan?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Sesungguhnya keselamatan dari pada-Nya dekat pada orang-orang yang takut akan Dia, sehingga kemuliaan diam di negeri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Kasih dan kesetiaan akan bertemu, keadilan dan damai sejahtera akan bercium-ciuman.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Kesetiaan akan tumbuh dari bumi, dan keadilan akan menjenguk dari langit.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Bahkan Tuhan akan memberikan kebaikan, dan negeri kita akan memberi hasilnya.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Keadilan akan berjalan di hadapan-Nya, dan akan membuat jejak kaki-Nya menjadi jalan.</w:t>
      </w:r>
    </w:p>
    <w:p>
      <w:pPr>
        <w:pStyle w:val="Heading2"/>
      </w:pPr>
      <w:r>
        <w:rPr>
          <w:lang w:val="id_ID" w:bidi="id_ID"/>
        </w:rPr>
        <w:t>Psalms 86:1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Doa Daud. Sendengkanlah telinga-Mu, ya Tuhan, jawablah aku, sebab sengsara dan miskin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Peliharalah nyawaku, sebab aku orang yang Kaukasihi, selamatkanlah hamba-Mu yang percaya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Engkau adalah Allahku, kasihanilah aku, ya Tuhan, sebab kepada-Mulah aku berseru sepanjang 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Buatlah jiwa hamba-Mu bersukacita, sebab kepada-Mulah, ya Tuhan, kuangkat jiwaku.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Engkau, ya Tuhan, baik dan suka mengampuni dan berlimpah kasih setia bagi semua orang yang berseru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Pasanglah telinga kepada doaku, ya Tuhan, dan perhatikanlah suara permohonanku.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Pada hari kesesakanku aku berseru kepada-Mu, sebab Engkau menjawab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Tidak ada seperti Engkau di antara para allah, ya Tuhan, dan tidak ada seperti apa yang Kaubuat.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Segala bangsa yang Kaujadikan akan datang sujud menyembah di hadapan-Mu, ya Tuhan, dan akan memuliakan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Engkau besar dan melakukan keajaiban-keajaiban; Engkau sendiri saja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Tunjukkanlah kepadaku jalan-Mu, ya Tuhan, supaya aku hidup menurut kebenaran-Mu; bulatkanlah hatiku untuk takut akan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Aku hendak bersyukur kepada-Mu, ya Tuhan, Allahku, dengan segenap hatiku, dan memuliakan nama-Mu untuk selama-lamanya;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kasih setia-Mu besar atas aku, dan Engkau telah melepaskan nyawaku dari dunia orang mati yang paling bawah.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Ya Allah, orang-orang yang angkuh telah bangkit menyerang aku, dan gerombolan orang-orang yang sombong ingin mencabut nyawaku, dan tidak mempedulikan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Tetapi Engkau, ya Tuhan, Allah penyayang dan pengasih, panjang sabar dan berlimpah kasih dan setia.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Berpalinglah kepadaku dan kasihanilah aku, berilah kekuatan-Mu kepada hamba-Mu, dan selamatkanlah anak laki-laki hamba-Mu perempuan!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Lakukanlah kepadaku suatu tanda kebaikan, supaya orang-orang yang membenci aku melihat dengan malu, bahwa Engkau, ya Tuhan, telah menolong dan menghiburkan aku.</w:t>
      </w:r>
    </w:p>
    <w:p>
      <w:pPr>
        <w:pStyle w:val="Heading2"/>
      </w:pPr>
      <w:r>
        <w:rPr>
          <w:lang w:val="id_ID" w:bidi="id_ID"/>
        </w:rPr>
        <w:t>Psalms 87:1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bani Korah: suatu nyanyian. Di gunung-gunung yang kudus ada kota yang dibangunkan-Nya: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 lebih mencintai pintu-pintu gerbang Sion dari pada segala tempat kediaman Yakub.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Hal-hal yang mulia dikatakan tentang engkau, ya kota Allah.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Aku menyebut Rahab dan Babel di antara orang-orang yang mengenal Aku, bahkan Filistea, Tirus dan Etiopia: ”Ini dilahirkan di sana.”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Tetapi tentang Sion dikatakan: ”Seorang demi seorang dilahirkan di dalamnya,” dan Dia, Yang Mahatinggi, menegakkannya.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Tuhan menghitung pada waktu mencatat bangsa-bangsa: ”Ini dilahirkan di sana.”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Dan orang menyanyi-nyanyi sambil menari beramai-ramai: ”Segala mata airku ada di dalammu.”</w:t>
      </w:r>
    </w:p>
    <w:p>
      <w:pPr>
        <w:pStyle w:val="Heading2"/>
      </w:pPr>
      <w:r>
        <w:rPr>
          <w:lang w:val="id_ID" w:bidi="id_ID"/>
        </w:rPr>
        <w:t>Psalms 88:1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Nyanyian. Mazmur bani Korah. Untuk pemimpin biduan. Menurut lagu: Mahalat Leanot. Nyanyian pengajaran Heman, orang Ezrahi.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 Tuhan, Allah yang menyelamatkan aku, siang hari aku berseru-seru, pada waktu malam aku menghadap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Biarlah doaku datang ke hadapan-Mu, sendengkanlah telinga-Mu kepada teriakku;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jiwaku kenyang dengan malapetaka, dan hidupku sudah dekat dunia orang mati.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telah dianggap termasuk orang-orang yang turun ke liang kubur; aku seperti orang yang tidak berkekuatan.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harus tinggal di antara orang-orang mati, seperti orang-orang yang mati dibunuh, terbaring dalam kubur, yang tidak Kauingat lagi, sebab mereka terputus dari kuasa-Mu.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Telah Kautaruh aku dalam liang kubur yang paling bawah, dalam kegelapan, dalam tempat yang dalam.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Aku tertekan oleh panas murka-Mu, dan segala pecahan ombak-Mu Kautindihkan kepadaku.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Telah Kaujauhkan kenalan-kenalanku dari padaku, telah Kaubuat aku menjadi kekejian bagi mereka. Aku tertahan dan tidak dapat keluar;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mataku merana karena sengsara. Aku telah berseru kepada-Mu, ya Tuhan, sepanjang hari, telah mengulurkan tanganku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Apakah Kaulakukan keajaiban bagi orang-orang mati? Masakan arwah bangkit untuk bersyukur kepada-Mu?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Dapatkah kasih-Mu diberitakan di dalam kubur, dan kesetiaan-Mu di tempat kebinasaan?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Diketahui orangkah keajaiban-keajaiban-Mu dalam kegelapan, dan keadilan-Mu di negeri segala lupa?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aku ini, ya Tuhan, kepada-Mu aku berteriak minta tolong, dan pada waktu pagi doaku datang ke hadapan-Mu.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Mengapa, ya Tuhan, Kaubuang aku, Kausembunyikan wajah-Mu dari padaku?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Aku tertindas dan menjadi inceran maut sejak kecil, aku telah menanggung kengerian dari pada-Mu, aku putus asa.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Kehangatan murka-Mu menimpa aku, kedahsyatan-Mu membungkamkan 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mengelilingi aku seperti air banjir sepanjang hari, mengepung aku serentak.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Telah Kaujauhkan dari padaku sahabat dan teman, kenalan-kenalanku adalah kegelapan.</w:t>
      </w:r>
    </w:p>
    <w:p>
      <w:pPr>
        <w:pStyle w:val="Heading2"/>
      </w:pPr>
      <w:r>
        <w:rPr>
          <w:lang w:val="id_ID" w:bidi="id_ID"/>
        </w:rPr>
        <w:t>Psalms 89:1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pengajaran Etan, orang Ezrahi.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hendak menyanyikan kasih setia Tuhan selama-lamanya, hendak memperkenalkan kesetiaan-Mu dengan mulutku turun-temurun.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kasih setia-Mu dibangun untuk selama-lamanya; kesetiaan-Mu tegak seperti langit.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Engkau telah berkata: ”Telah Kuikat perjanjian dengan orang pilihan-Ku, Aku telah bersumpah kepada Daud, hamba-Ku: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Untuk selama-lamanya Aku hendak menegakkan anak cucumu, dan membangun takhtamu turun-temurun.”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 itu langit bersyukur karena keajaiban-keajaiban-Mu, ya Tuhan, bahkan karena kesetiaan-Mu di antara jemaah orang-orang kudus.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siapakah di awan-awan yang sejajar dengan Tuhan, yang sama seperti Tuhan di antara penghuni sorgawi?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Allah disegani dalam kalangan orang-orang kudus, dan sangat ditakuti melebihi semua yang ada di sekeliling-Nya.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Ya Tuhan, Allah semesta alam, siapakah seperti Engkau? Engkau kuat, ya Tuhan, dan kesetiaan-Mu ada di sekeliling-Mu.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Engkaulah yang memerintah kecongkakan laut, pada waktu naik gelombang-gelombangnya, Engkau juga yang meredakannya.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Engkaulah yang meremukkan Rahab seperti orang terbunuh, dengan lengan-Mu yang kuat Engkau telah mencerai-beraikan musuh-Mu.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Punya-Mulah langit, punya-Mulah juga bumi, dunia serta isinya Engkaulah yang mendasarkannya.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Utara dan selatan, Engkaulah yang menciptakannya, Tabor dan Hermon bersorak-sorai karena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Punya-Mulah lengan yang perkasa, kuat tangan-Mu dan tinggi tangan kanan-Mu.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Keadilan dan hukum adalah tumpuan takhta-Mu, kasih dan kesetiaan berjalan di depan-Mu.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Berbahagialah bangsa yang tahu bersorak-sorai, ya Tuhan, mereka hidup dalam cahaya wajah-Mu;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karena nama-Mu mereka bersorak-sorak sepanjang hari, dan karena keadilan-Mu mereka bermegah.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Sebab Engkaulah kemuliaan kekuatan mereka, dan karena Engkau berkenan, tanduk kami meninggi.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Sebab perisai kita kepunyaan Tuhan, dan raja kita kepunyaan Yang Kudus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Pernah Engkau berbicara dalam penglihatan kepada orang-orang yang Kaukasihi, kata-Mu: ”Telah Kutaruh mahkota di atas kepala seorang pahlawan, telah Kutinggikan seorang pilihan dari antara bangsa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Aku telah mendapat Daud, hamba-Ku; Aku telah mengurapinya dengan minyak-Ku yang kudus,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maka tangan-Ku tetap dengan dia, bahkan lengan-Ku meneguhkan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Musuh tidak akan menyergapnya, dan orang curang tidak akan menindasnya.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Aku akan menghancurkan lawannya dari hadapannya, dan orang-orang yang membencinya akan Kubunuh.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Kesetiaan-Ku dan kasih-Ku menyertai dia, dan oleh karena nama-Ku tanduknya akan meninggi.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Aku akan membuat tangannya menguasai laut, dan tangan kanannya menguasai sungai-sungai.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Dia pun akan berseru kepada-Ku: ’Bapaku Engkau, Allahku dan gunung batu keselamatanku.’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Aku pun juga akan mengangkat dia menjadi anak sulung, menjadi yang mahatinggi di antara raja-raja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Aku akan memelihara kasih setia-Ku bagi dia untuk selama-lamanya, dan perjanjian-Ku teguh bagi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Aku menjamin akan adanya anak cucunya sampai selama-lamanya, dan takhtanya seumur langit.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Jika anak-anaknya meninggalkan Taurat-Ku dan mereka tidak hidup menurut hukum-Ku,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jika ketetapan-Ku mereka langgar dan tidak berpegang pada perintah-perintah-Ku,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maka Aku akan membalas pelanggaran mereka dengan gada, dan kesalahan mereka dengan pukulan-pukulan.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Tetapi kasih setia-Ku tidak akan Kujauhkan dari padanya dan Aku tidak akan berlaku curang dalam hal kesetiaan-Ku.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Aku tidak akan melanggar perjanjian-Ku, dan apa yang keluar dari bibir-Ku tidak akan Kuubah.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Sekali Aku bersumpah demi kekudusan-Ku, tentulah Aku tidak akan berbohong kepada Daud: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Anak cucunya akan ada untuk selama-lamanya, dan takhtanya seperti matahari di depan mata-Ku,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38</w:t>
      </w:r>
      <w:r>
        <w:rPr>
          <w:lang w:val="id_ID" w:bidi="id_ID"/>
        </w:rPr>
        <w:t xml:space="preserve"> seperti bulan yang ada selama-lamanya, suatu saksi yang setia di awan-awan.”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39</w:t>
      </w:r>
      <w:r>
        <w:rPr>
          <w:lang w:val="id_ID" w:bidi="id_ID"/>
        </w:rPr>
        <w:t xml:space="preserve"> Tetapi Engkau sendiri menolak dan membuang, menjadi gemas kepada orang yang Kauurapi,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40</w:t>
      </w:r>
      <w:r>
        <w:rPr>
          <w:lang w:val="id_ID" w:bidi="id_ID"/>
        </w:rPr>
        <w:t xml:space="preserve"> membatalkan perjanjian dengan hamba-Mu, menajiskan mahkotanya laksana debu,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41</w:t>
      </w:r>
      <w:r>
        <w:rPr>
          <w:lang w:val="id_ID" w:bidi="id_ID"/>
        </w:rPr>
        <w:t xml:space="preserve"> melanda segala temboknya, membuat kubu-kubunya menjadi reruntuhan.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42</w:t>
      </w:r>
      <w:r>
        <w:rPr>
          <w:lang w:val="id_ID" w:bidi="id_ID"/>
        </w:rPr>
        <w:t xml:space="preserve"> Semua orang yang lewat di jalan merampoknya, dan ia menjadi cela bagi tetangganya.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43</w:t>
      </w:r>
      <w:r>
        <w:rPr>
          <w:lang w:val="id_ID" w:bidi="id_ID"/>
        </w:rPr>
        <w:t xml:space="preserve"> Engkau telah meninggikan tangan kanan para lawannya, telah membuat semua musuhnya bersukacita.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44</w:t>
      </w:r>
      <w:r>
        <w:rPr>
          <w:lang w:val="id_ID" w:bidi="id_ID"/>
        </w:rPr>
        <w:t xml:space="preserve"> Juga Kaubalikkan mata pedangnya, dan tidak membuat dia dapat bertahan dalam peperangan.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45</w:t>
      </w:r>
      <w:r>
        <w:rPr>
          <w:lang w:val="id_ID" w:bidi="id_ID"/>
        </w:rPr>
        <w:t xml:space="preserve"> Engkau menghentikan kegemilangannya, dan takhtanya Kaucampakkan ke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46</w:t>
      </w:r>
      <w:r>
        <w:rPr>
          <w:lang w:val="id_ID" w:bidi="id_ID"/>
        </w:rPr>
        <w:t xml:space="preserve"> Kaupendekkan masa mudanya, Kauselubungi dia dengan malu.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47</w:t>
      </w:r>
      <w:r>
        <w:rPr>
          <w:lang w:val="id_ID" w:bidi="id_ID"/>
        </w:rPr>
        <w:t xml:space="preserve"> Berapa lama lagi, ya Tuhan, Engkau bersembunyi terus-menerus, berkobar-kobar murka-Mu laksana api?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48</w:t>
      </w:r>
      <w:r>
        <w:rPr>
          <w:lang w:val="id_ID" w:bidi="id_ID"/>
        </w:rPr>
        <w:t xml:space="preserve"> Ingatlah apa umur hidup itu, betapa sia-sia Kauciptakan semua anak manusia!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49</w:t>
      </w:r>
      <w:r>
        <w:rPr>
          <w:lang w:val="id_ID" w:bidi="id_ID"/>
        </w:rPr>
        <w:t xml:space="preserve"> Siapakah orang yang hidup dan yang tidak mengalami kematian, yang dapat meluputkan nyawanya dari kuasa dunia orang mati?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50</w:t>
      </w:r>
      <w:r>
        <w:rPr>
          <w:lang w:val="id_ID" w:bidi="id_ID"/>
        </w:rPr>
        <w:t xml:space="preserve"> Di manakah kasih setia-Mu yang mula-mula, ya Tuhan, yang telah Kaujanjikan dengan sumpah kepada Daud demi kesetiaan-Mu?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51</w:t>
      </w:r>
      <w:r>
        <w:rPr>
          <w:lang w:val="id_ID" w:bidi="id_ID"/>
        </w:rPr>
        <w:t xml:space="preserve"> Ingatlah cela hamba-Mu, ya Tuhan, bahwa dalam dadaku aku menanggung penghinaan segala bangsa,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52</w:t>
      </w:r>
      <w:r>
        <w:rPr>
          <w:lang w:val="id_ID" w:bidi="id_ID"/>
        </w:rPr>
        <w:t xml:space="preserve"> yang dilontarkan oleh musuh-musuh-Mu, ya Tuhan, yang dilontarkan mencela jejak langkah orang yang Kauurapi.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53</w:t>
      </w:r>
      <w:r>
        <w:rPr>
          <w:lang w:val="id_ID" w:bidi="id_ID"/>
        </w:rPr>
        <w:t xml:space="preserve"> Terpujilah Tuhan untuk selama-lamanya! Amin, ya amin.</w:t>
      </w:r>
    </w:p>
    <w:p>
      <w:pPr>
        <w:pStyle w:val="Heading2"/>
      </w:pPr>
      <w:r>
        <w:rPr>
          <w:lang w:val="id_ID" w:bidi="id_ID"/>
        </w:rPr>
        <w:t>Psalms 90:1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Doa Musa, abdi Allah. Tuhan, Engkaulah tempat perteduhan kami turun-temurun.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Sebelum gunung-gunung dilahirkan, dan bumi dan dunia diperanakkan, bahkan dari selama-lamanya sampai selama-lamanya Engkaulah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Engkau mengembalikan manusia kepada debu, dan berkata: ”Kembalilah, hai anak-anak manusia!”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di mata-Mu seribu tahun sama seperti hari kemarin, apabila berlalu, atau seperti suatu giliran jaga di waktu malam.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Engkau menghanyutkan manusia; mereka seperti mimpi, seperti rumput yang bertumbuh,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di waktu pagi berkembang dan bertumbuh, di waktu petang lisut dan layu.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Sungguh, kami habis lenyap karena murka-Mu, dan karena kehangatan amarah-Mu kami terkejut.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Engkau menaruh kesalahan kami di hadapan-Mu, dan dosa kami yang tersembunyi dalam cahaya wajah-Mu.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Sungguh, segala hari kami berlalu karena gemas-Mu, kami menghabiskan tahun-tahun kami seperti keluh.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Masa hidup kami tujuh puluh tahun dan jika kami kuat, delapan puluh tahun, dan kebanggaannya adalah kesukaran dan penderitaan; sebab berlalunya buru-buru, dan kami melayang lenyap.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Siapakah yang mengenal kekuatan murka-Mu dan takut kepada gemas-Mu?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Ajarlah kami menghitung hari-hari kami sedemikian, hingga kami beroleh hati yang bijaksana.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Kembalilah, ya Tuhan – berapa lama lagi? – dan sayangilah hamba-hamba-Mu!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Kenyangkanlah kami di waktu pagi dengan kasih setia-Mu, supaya kami bersorak-sorai dan bersukacita semasa hari-hari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Buatlah kami bersukacita seimbang dengan hari-hari Engkau menindas kami, seimbang dengan tahun-tahun kami mengalami celaka.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Biarlah kelihatan kepada hamba-hamba-Mu perbuatan-Mu, dan semarak-Mu kepada anak-anak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Kiranya kemurahan Tuhan, Allah kami, atas kami, dan teguhkanlah perbuatan tangan kami, ya, perbuatan tangan kami, teguhkanlah itu.</w:t>
      </w:r>
    </w:p>
    <w:p>
      <w:pPr>
        <w:pStyle w:val="Heading2"/>
      </w:pPr>
      <w:r>
        <w:rPr>
          <w:lang w:val="id_ID" w:bidi="id_ID"/>
        </w:rPr>
        <w:t>Psalms 91:1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Orang yang duduk dalam lindungan Yang Mahatinggi dan bermalam dalam naungan Yang Mahakuasa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akan berkata kepada Tuhan: ”Tempat perlindunganku dan kubu pertahananku, Allahku, yang kupercayai.”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Sungguh, Dialah yang akan melepaskan engkau dari jerat penangkap burung, dari penyakit sampar yang busuk.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Dengan kepak-Nya Ia akan menudungi engkau, di bawah sayap-Nya engkau akan berlindung, kesetiaan-Nya ialah perisai dan pagar tembok.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Engkau tak usah takut terhadap kedahsyatan malam, terhadap panah yang terbang di waktu siang,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terhadap penyakit sampar yang berjalan di dalam gelap, terhadap penyakit menular yang mengamuk di waktu petang.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Walau seribu orang rebah di sisimu, dan sepuluh ribu di sebelah kananmu, tetapi itu tidak akan menimpamu.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Engkau hanya menontonnya dengan matamu sendiri dan melihat pembalasan terhadap orang-orang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Tuhan ialah tempat perlindunganmu, Yang Mahatinggi telah kaubuat tempat perteduhanmu,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malapetaka tidak akan menimpa kamu, dan tulah tidak akan mendekat kepada kemahmu;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sebab malaikat-malaikat-Nya akan diperintahkan-Nya kepadamu untuk menjaga engkau di segala jalanmu.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Mereka akan menatang engkau di atas tangannya, supaya kakimu jangan terantuk kepada batu.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Singa dan ular tedung akan kaulangkahi, engkau akan menginjak anak singa dan ular naga.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”Sungguh, hatinya melekat kepada-Ku, maka Aku akan meluputkannya, Aku akan membentenginya, sebab ia mengenal nama-Ku.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Bila ia berseru kepada-Ku, Aku akan menjawab, Aku akan menyertai dia dalam kesesakan, Aku akan meluputkannya dan memuliakannya.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Dengan panjang umur akan Kukenyangkan dia, dan akan Kuperlihatkan kepadanya keselamatan dari pada-Ku.”</w:t>
      </w:r>
    </w:p>
    <w:p>
      <w:pPr>
        <w:pStyle w:val="Heading2"/>
      </w:pPr>
      <w:r>
        <w:rPr>
          <w:lang w:val="id_ID" w:bidi="id_ID"/>
        </w:rPr>
        <w:t>Psalms 92:1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Mazmur. Nyanyian untuk hari Sabat.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Adalah baik untuk menyanyikan syukur kepada Tuhan, dan untuk menyanyikan mazmur bagi nama-Mu, ya Yang Mahatinggi,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untuk memberitakan kasih setia-Mu di waktu pagi dan kesetiaan-Mu di waktu malam,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dengan bunyi-bunyian sepuluh tali dan dengan gambus, dengan iringan kecapi.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telah Kaubuat aku bersukacita, ya Tuhan, dengan pekerjaan-Mu, karena perbuatan tangan-Mu aku akan bersorak-sorai.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Betapa besarnya pekerjaan-pekerjaan-Mu, ya Tuhan, dan sangat dalamnya rancangan-rancangan-Mu.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Orang bodoh tidak akan mengetahui, dan orang bebal tidak akan mengerti hal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Apabila orang-orang fasik bertunas seperti tumbuh-tumbuhan, dan orang-orang yang melakukan kejahatan berkembang, ialah supaya mereka dipunahkan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 Engkau di tempat yang tinggi untuk selama-lamanya, ya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Sebab, sesungguhnya musuh-Mu, ya Tuhan, sebab, sesungguhnya musuh-Mu akan binasa, semua orang yang melakukan kejahatan akan dicerai-beraikan.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Tetapi Kautinggikan tandukku seperti tanduk banteng, aku dituangi dengan minyak baru;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mataku memandangi seteruku, telingaku mendengar perihal orang-orang jahat yang bangkit melawan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Orang benar akan bertunas seperti pohon korma, akan tumbuh subur seperti pohon aras di Libanon;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mereka yang ditanam di bait Tuhan akan bertunas di pelataran Allah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Pada masa tua pun mereka masih berbuah, menjadi gemuk dan segar,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untuk memberitakan, bahwa Tuhan itu benar, bahwa Ia gunung batuku dan tidak ada kecurangan pada-Nya.</w:t>
      </w:r>
    </w:p>
    <w:p>
      <w:pPr>
        <w:pStyle w:val="Heading2"/>
      </w:pPr>
      <w:r>
        <w:rPr>
          <w:lang w:val="id_ID" w:bidi="id_ID"/>
        </w:rPr>
        <w:t>Psalms 93:1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Tuhan adalah Raja, Ia berpakaian kemegahan, Tuhan berpakaian, berikat pinggang kekuatan. Sungguh, telah tegak dunia, tidak bergoyang;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takhta-Mu tegak sejak dahulu kala, dari kekal Engkau 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Sungai-sungai telah mengangkat, ya Tuhan, sungai-sungai telah mengangkat suaranya, sungai-sungai mengangkat bunyi hempasannya.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Dari pada suara air yang besar, dari pada pecahan ombak laut yang hebat, lebih hebat Tuhan di tempat tinggi.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Peraturan-Mu sangat teguh; bait-Mu layak kudus, ya Tuhan, untuk sepanjang masa.</w:t>
      </w:r>
    </w:p>
    <w:p>
      <w:pPr>
        <w:pStyle w:val="Heading2"/>
      </w:pPr>
      <w:r>
        <w:rPr>
          <w:lang w:val="id_ID" w:bidi="id_ID"/>
        </w:rPr>
        <w:t>Psalms 94:1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Ya Allah pembalas, ya Tuhan, ya Allah pembalas, tampillah!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Bangunlah, ya Hakim bumi, balaslah kepada orang-orang congkak apa yang mereka lakukan!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Berapa lama lagi orang-orang fasik, ya Tuhan, berapa lama lagi orang-orang fasik beria-ria?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Mereka memuntahkan kata-kata yang kurang ajar dan semua orang yang melakukan kejahatan itu menyombong.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Umat-Mu, ya Tuhan, mereka remukkan, dan milik-Mu sendiri mereka tindas;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janda dan orang asing mereka sembelih, dan anak-anak yatim mereka bunuh;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dan mereka berkata: ”Tuhan tidak melihatnya, dan Allah Yakub tidak mengindahkannya.”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Perhatikanlah, hai orang-orang bodoh di antara rakyat! Hai orang-orang bebal, bilakah kamu memakai akal budimu?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Dia yang menanamkan telinga, masakan tidak mendengar? Dia yang membentuk mata, masakan tidak memandang?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Dia yang menghajar bangsa-bangsa, masakan tidak akan menghukum? Dia yang mengajarkan pengetahuan kepada manusia?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Tuhan mengetahui rancangan-rancangan manusia; sesungguhnya semuanya sia-sia belaka.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Berbahagialah orang yang Kauhajar, ya Tuhan, dan yang Kauajari dari Taurat-Mu,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untuk menenangkan dia terhadap hari-hari malapetaka, sampai digali lobang untuk 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Sebab Tuhan tidak akan membuang umat-Nya, dan milik-Nya sendiri tidak akan ditinggalkan-Nya;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sebab hukum akan kembali kepada keadilan, dan akan diikuti oleh semua orang yang tulus hati.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Siapakah yang bangkit bagiku melawan orang-orang jahat, siapakah yang tampil bagiku melawan orang-orang yang melakukan kejahatan?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Jika bukan Tuhan yang menolong aku, nyaris aku diam di tempat sunyi.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Ketika aku berpikir: ”Kakiku goyang,” maka kasih setia-Mu, ya Tuhan, menyokong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Apabila bertambah banyak pikiran dalam batinku, penghiburan-Mu menyenangkan jiwaku.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Masakan bersekutu dengan Engkau takhta kebusukan, yang merancangkan bencana berdasarkan ketetapan?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Mereka bersekongkol melawan jiwa orang benar, dan menyatakan fasik darah orang yang tidak bersalah.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Tetapi Tuhan adalah kota bentengku dan Allahku adalah gunung batu perlindunganku.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Ia akan membalas kepada mereka perbuatan jahat mereka, dan karena kejahatan mereka Ia akan membinasakan mereka; Tuhan, Allah kita, akan membinasakan mereka.</w:t>
      </w:r>
    </w:p>
    <w:p>
      <w:pPr>
        <w:pStyle w:val="Heading2"/>
      </w:pPr>
      <w:r>
        <w:rPr>
          <w:lang w:val="id_ID" w:bidi="id_ID"/>
        </w:rPr>
        <w:t>Psalms 95:1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Marilah kita bersorak-sorai untuk Tuhan, bersorak-sorak bagi gunung batu keselamatan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Biarlah kita menghadap wajah-Nya dengan nyanyian syukur, bersorak-sorak bagi-Nya dengan nyanyian mazmur.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Tuhan adalah Allah yang besar, dan Raja yang besar mengatasi segala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Bagian-bagian bumi yang paling dalam ada di tangan-Nya, puncak gunung-gunung pun kepunyaan-Nya.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Kepunyaan-Nya laut, Dialah yang menjadikannya, dan darat, tangan-Nyalah yang membentuknya.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Masuklah, marilah kita sujud menyembah, berlutut di hadapan Tuhan yang menjadikan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Dialah Allah kita, dan kitalah umat gembalaan-Nya dan kawanan domba tuntunan tangan-Nya. Pada hari ini, sekiranya kamu mendengar suara-Nya!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Janganlah keraskan hatimu seperti di Meriba, seperti pada hari di Masa di padang gurun,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pada waktu nenek moyangmu mencobai Aku, menguji Aku, padahal mereka melihat perbuatan-Ku.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Empat puluh tahun Aku jemu kepada angkatan itu, maka kata-Ku: ”Mereka suatu bangsa yang sesat hati, dan mereka itu tidak mengenal jalan-Ku.”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Sebab itu Aku bersumpah dalam murka-Ku: ”Mereka takkan masuk ke tempat perhentian-Ku.”</w:t>
      </w:r>
    </w:p>
    <w:p>
      <w:pPr>
        <w:pStyle w:val="Heading2"/>
      </w:pPr>
      <w:r>
        <w:rPr>
          <w:lang w:val="id_ID" w:bidi="id_ID"/>
        </w:rPr>
        <w:t>Psalms 96:1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Nyanyikanlah nyanyian baru bagi Tuhan, menyanyilah bagi Tuhan, hai segenap bumi!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Menyanyilah bagi Tuhan, pujilah nama-Nya, kabarkanlah keselamatan yang dari pada-Nya dari hari ke 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Ceritakanlah kemuliaan-Nya di antara bangsa-bangsa dan perbuatan-perbuatan-Nya yang ajaib di antara segala suku 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Tuhan maha besar dan terpuji sangat, Ia lebih dahsyat dari pada segala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segala allah bangsa-bangsa adalah hampa, tetapi Tuhanlah yang menjadikan langit.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Keagungan dan semarak ada di hadapan-Nya, kekuatan dan kehormatan ada di tempat kudus-Nya.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Kepada Tuhan, hai suku-suku bangsa, kepada Tuhan sajalah kemuliaan dan kekuatan!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Berilah kepada Tuhan kemuliaan nama-Nya, bawalah persembahan dan masuklah ke pelataran-Nya!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Sujudlah menyembah kepada Tuhan dengan berhiaskan kekudusan, gemetarlah di hadapan-Nya, hai segenap bumi!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Katakanlah di antara bangsa-bangsa: ”Tuhan itu Raja! Sungguh tegak dunia, tidak goyang. Ia akan mengadili bangsa-bangsa dalam kebenaran.”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Biarlah langit bersukacita dan bumi bersorak-sorak, biarlah gemuruh laut serta isinya,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biarlah beria-ria padang dan segala yang di atasnya, maka segala pohon di hutan bersorak-sorai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di hadapan Tuhan, sebab Ia datang, sebab Ia datang untuk menghakimi bumi. Ia akan menghakimi dunia dengan keadilan, dan bangsa-bangsa dengan kesetiaan-Nya.</w:t>
      </w:r>
    </w:p>
    <w:p>
      <w:pPr>
        <w:pStyle w:val="Heading2"/>
      </w:pPr>
      <w:r>
        <w:rPr>
          <w:lang w:val="id_ID" w:bidi="id_ID"/>
        </w:rPr>
        <w:t>Psalms 97:1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Tuhan adalah Raja! Biarlah bumi bersorak-sorak, biarlah banyak pulau bersukacita!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Awan dan kekelaman ada sekeliling Dia, keadilan dan hukum adalah tumpuan takhta-Nya.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Api menjalar di hadapan-Nya, dan menghanguskan para lawan-Nya sekeliling.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Kilat-kilat-Nya menerangi dunia, bumi melihatnya dan gemetar.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Gunung-gunung luluh seperti lilin di hadapan Tuhan, di hadapan Tuhan seluruh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Langit memberitakan keadilan-Nya, dan segala bangsa melihat kemuliaan-Nya.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Semua orang yang beribadah kepada patung akan mendapat malu, orang yang memegahkan diri karena berhala-berhala; segala allah sujud menyembah kepada-Nya.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Sion mendengarnya dan bersukacita, puteri-puteri Yehuda bersorak-sorak, oleh karena penghukuman-Mu,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Engkaulah, ya Tuhan, Yang Mahatinggi di atas seluruh bumi, Engkau sangat dimuliakan di atas segala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Hai orang-orang yang mengasihi Tuhan, bencilah kejahatan! Dia, yang memelihara nyawa orang-orang yang dikasihi-Nya, akan melepaskan mereka dari tangan orang-orang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Terang sudah terbit bagi orang benar, dan sukacita bagi orang-orang yang tulus hati.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Bersukacitalah karena Tuhan, hai orang-orang benar, dan nyanyikanlah syukur bagi nama-Nya yang kudus.</w:t>
      </w:r>
    </w:p>
    <w:p>
      <w:pPr>
        <w:pStyle w:val="Heading2"/>
      </w:pPr>
      <w:r>
        <w:rPr>
          <w:lang w:val="id_ID" w:bidi="id_ID"/>
        </w:rPr>
        <w:t>Psalms 98:1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Mazmur. Nyanyikanlah nyanyian baru bagi Tuhan, sebab Ia telah melakukan perbuatan-perbuatan yang ajaib; keselamatan telah dikerjakan kepada-Nya oleh tangan kanan-Nya, oleh lengan-Nya yang kudus.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 telah memperkenalkan keselamatan yang dari pada-Nya, telah menyatakan keadilan-Nya di depan mata bangsa-bangsa.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Ia mengingat kasih setia dan kesetiaan-Nya terhadap kaum Israel, segala ujung bumi telah melihat keselamatan yang dari pada Allah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Bersorak-soraklah bagi Tuhan, hai seluruh bumi, bergembiralah, bersorak-sorailah dan bermazmurlah!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Bermazmurlah bagi Tuhan dengan kecapi, dengan kecapi dan lagu yang nyaring,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dengan nafiri dan sangkakala yang nyaring bersorak-soraklah di hadapan Raja, yakni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Biarlah gemuruh laut serta isinya, dunia serta yang diam di dalamnya!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Biarlah sungai-sungai bertepuk tangan, dan gunung-gunung bersorak-sorai bersama-sama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di hadapan Tuhan, sebab Ia datang untuk menghakimi bumi. Ia akan menghakimi dunia dengan keadilan, dan bangsa-bangsa dengan kebenaran.</w:t>
      </w:r>
    </w:p>
    <w:p>
      <w:pPr>
        <w:pStyle w:val="Heading2"/>
      </w:pPr>
      <w:r>
        <w:rPr>
          <w:lang w:val="id_ID" w:bidi="id_ID"/>
        </w:rPr>
        <w:t>Psalms 99:1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Tuhan itu Raja, maka bangsa-bangsa gemetar. Ia duduk di atas kerub-kerub, maka bumi goyang.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 itu maha besar di Sion, dan Ia tinggi mengatasi segala 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Biarlah mereka menyanyikan syukur bagi nama-Mu yang besar dan dahsyat; Kuduslah Ia!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Raja yang kuat, yang mencintai hukum, Engkaulah yang menegakkan kebenaran; hukum dan keadilan di antara keturunan Yakub, Engkaulah yang melakukannya.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Tinggikanlah Tuhan, Allah kita, dan sujudlah menyembah kepada tumpuan kaki-Nya! Kuduslah Ia!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Musa dan Harun di antara imam-imam-Nya, dan Samuel di antara orang-orang yang menyerukan nama-Nya. Mereka berseru kepada Tuhan dan Ia menjawab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Dalam tiang awan Ia berbicara kepada mereka; mereka telah berpegang pada peringatan-peringatan-Nya dan ketetapan yang diberikan-Nya kepada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Tuhan, Allah kami, Engkau telah menjawab mereka, Engkau Allah yang mengampuni bagi mereka, tetapi yang membalas perbuatan-perbuatan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Tinggikanlah Tuhan, Allah kita, dan sujudlah menyembah di hadapan gunung-Nya yang kudus! Sebab kuduslah Tuhan, Allah kita!</w:t>
      </w:r>
    </w:p>
    <w:p>
      <w:pPr>
        <w:pStyle w:val="Heading2"/>
      </w:pPr>
      <w:r>
        <w:rPr>
          <w:lang w:val="id_ID" w:bidi="id_ID"/>
        </w:rPr>
        <w:t>Psalms 100:1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untuk korban syukur. Bersorak-soraklah bagi Tuhan, hai seluruh bumi!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Beribadahlah kepada Tuhan dengan sukacita, datanglah ke hadapan-Nya dengan sorak-sorai!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Ketahuilah, bahwa Tuhanlah Allah; Dialah yang menjadikan kita dan punya Dialah kita, umat-Nya dan kawanan domba gembalaan-Nya.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Masuklah melalui pintu gerbang-Nya dengan nyanyian syukur, ke dalam pelataran-Nya dengan puji-pujian, bersyukurlah kepada-Nya dan pujilah nama-Nya!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Tuhan itu baik, kasih setia-Nya untuk selama-lamanya, dan kesetiaan-Nya tetap turun-temurun.</w:t>
      </w:r>
    </w:p>
    <w:p>
      <w:pPr>
        <w:pStyle w:val="Heading2"/>
      </w:pPr>
      <w:r>
        <w:rPr>
          <w:lang w:val="id_ID" w:bidi="id_ID"/>
        </w:rPr>
        <w:t>Psalms 101:1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Daud. Aku hendak menyanyikan kasih setia dan hukum, aku hendak bermazmur bagi-Mu,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hendak memperhatikan hidup yang tidak bercela: Bilakah Engkau datang kepadaku? Aku hendak hidup dalam ketulusan hatiku di dalam rumahku.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Tiada kutaruh di depan mataku perkara dursila; perbuatan murtad aku benci, itu takkan melekat 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Hati yang bengkok akan menjauh dari padaku, kejahatan aku tidak mau tahu.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Orang yang sembunyi-sembunyi mengumpat temannya, dia akan kubinasakan. Orang yang sombong dan tinggi hati, aku tidak suka.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Mataku tertuju kepada orang-orang yang setiawan di negeri, supaya mereka diam bersama-sama dengan aku. Orang yang hidup dengan cara yang tak bercela, akan melayani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Orang yang melakukan tipu daya tidak akan diam di dalam rumahku, orang yang berbicara dusta tidak akan tegak di depan mataku.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Setiap pagi akan kubinasakan semua orang fasik di negeri; akan kulenyapkan dari kota Tuhan, semua orang yang melakukan kejahatan.</w:t>
      </w:r>
    </w:p>
    <w:p>
      <w:pPr>
        <w:pStyle w:val="Heading2"/>
      </w:pPr>
      <w:r>
        <w:rPr>
          <w:lang w:val="id_ID" w:bidi="id_ID"/>
        </w:rPr>
        <w:t>Psalms 102:1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Doa seorang sengsara, pada waktu ia lemah lesu dan mencurahkan pengaduhannya ke hadapan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Tuhan, dengarkanlah doaku, dan biarlah teriakku minta tolong sampai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Janganlah sembunyikan wajah-Mu terhadap aku pada hari aku tersesak. Sendengkanlah telinga-Mu kepadaku; pada hari aku berseru, segeralah menjawab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hari-hariku habis seperti asap, tulang-tulangku membara seperti perapian.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Hatiku terpukul dan layu seperti rumput, sehingga aku lupa makan rotiku.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Oleh sebab keluhanku yang nyaring, aku tinggal tulang-belulang.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sudah menyerupai burung undan di padang gurun, sudah menjadi seperti burung ponggok pada reruntuhan.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Aku tak bisa tidur dan sudah menjadi seperti burung terpencil di atas sotoh.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Sepanjang hari aku dicela oleh musuh-musuhku, orang-orang yang mempermainkan aku menyumpah dengan menyebut namaku.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aku makan abu seperti roti, dan mencampur minumanku dengan tangisan,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oleh karena marah-Mu dan geram-Mu, sebab Engkau telah mengangkat aku dan melemparkan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Hari-hariku seperti bayang-bayang memanjang, dan aku sendiri layu seperti rumput.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Tetapi Engkau, ya Tuhan, bersemayam untuk selama-lamanya, dan nama-Mu tetap turun-temurun.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Engkau sendiri akan bangun, akan menyayangi Sion, sebab sudah waktunya untuk mengasihaninya, sudah tiba saatnya.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Sebab hamba-hamba-Mu sayang kepada batu-batunya, dan merasa kasihan akan debunya.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Maka bangsa-bangsa menjadi takut akan nama Tuhan, dan semua raja bumi akan kemuliaan-Mu,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bila Tuhan sudah membangun Sion, sudah menampakkan diri dalam kemuliaan-Nya,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sudah berpaling mendengarkan doa orang-orang yang bulus, dan tidak memandang hina doa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Biarlah hal ini dituliskan bagi angkatan yang kemudian, dan bangsa yang diciptakan nanti akan memuji-muji Tuhan,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sebab Ia telah memandang dari ketinggian-Nya yang kudus, Tuhan memandang dari sorga ke bumi,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untuk mendengar keluhan orang tahanan, untuk membebaskan orang-orang yang ditentukan mati dibunuh,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supaya nama Tuhan diceritakan di Sion, dan Dia dipuji-puji di Yerusalem,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apabila berkumpul bersama-sama bangsa-bangsa dan kerajaan-kerajaan untuk beribadah kepada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Ia telah mematahkan kekuatanku di jalan, dan memperpendek umurku.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Aku berkata: ”Ya Allahku, janganlah mengambil aku pada pertengahan umurku! Tahun-tahun-Mu tetap turun-temurun!”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Dahulu sudah Kauletakkan dasar bumi, dan langit adalah buatan tangan-Mu.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Semuanya itu akan binasa, tetapi Engkau tetap ada, dan semuanya itu akan menjadi usang seperti pakaian, seperti jubah Engkau akan mengubah mereka, dan mereka berubah;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tetapi Engkau tetap sama, dan tahun-tahun-Mu tidak berkesudahan.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Anak hamba-hamba-Mu akan diam dengan tenteram, dan anak cucu mereka akan tetap ada di hadapan-Mu.</w:t>
      </w:r>
    </w:p>
    <w:p>
      <w:pPr>
        <w:pStyle w:val="Heading2"/>
      </w:pPr>
      <w:r>
        <w:rPr>
          <w:lang w:val="id_ID" w:bidi="id_ID"/>
        </w:rPr>
        <w:t>Psalms 103:1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Pujilah Tuhan, hai jiwaku! Pujilah nama-Nya yang kudus, hai segenap batinku!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Pujilah Tuhan, hai jiwaku, dan janganlah lupakan segala kebaikan-Nya!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Dia yang mengampuni segala kesalahanmu, yang menyembuhkan segala penyakitmu,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Dia yang menebus hidupmu dari lobang kubur, yang memahkotai engkau dengan kasih setia dan rahmat,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Dia yang memuaskan hasratmu dengan kebaikan, sehingga masa mudamu menjadi baru seperti pada burung rajawali.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Tuhan menjalankan keadilan dan hukum bagi segala orang yang diperas.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Ia telah memperkenalkan jalan-jalan-Nya kepada Musa, perbuatan-perbuatan-Nya kepada orang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 adalah penyayang dan pengasih, panjang sabar dan berlimpah kasih setia.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Tidak selalu Ia menuntut, dan tidak untuk selama-lamanya Ia mendendam.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Tidak dilakukan-Nya kepada kita setimpal dengan dosa kita, dan tidak dibalas-Nya kepada kita setimpal dengan kesalahan kita,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tetapi setinggi langit di atas bumi, demikian besarnya kasih setia-Nya atas orang-orang yang takut akan Dia;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sejauh timur dari barat, demikian dijauhkan-Nya dari pada kita pelanggaran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Seperti bapa sayang kepada anak-anaknya, demikian Tuhan sayang kepada orang-orang yang takut akan Dia.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Sebab Dia sendiri tahu apa kita, Dia ingat, bahwa kita ini debu.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Adapun manusia, hari-harinya seperti rumput, seperti bunga di padang demikianlah ia berbunga;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apabila angin melintasinya, maka tidak ada lagi ia, dan tempatnya tidak mengenalnya lagi.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Tetapi kasih setia Tuhan dari selama-lamanya sampai selama-lamanya atas orang-orang yang takut akan Dia, dan keadilan-Nya bagi anak cucu,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bagi orang-orang yang berpegang pada perjanjian-Nya dan yang ingat untuk melakukan titah-Nya.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Tuhan sudah menegakkan takhta-Nya di sorga dan kerajaan-Nya berkuasa atas segala sesuatu.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Pujilah Tuhan, hai malaikat-malaikat-Nya, hai pahlawan-pahlawan perkasa yang melaksanakan firman-Nya dengan mendengarkan suara firman-Nya.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Pujilah Tuhan, hai segala tentara-Nya, hai pejabat-pejabat-Nya yang melakukan kehendak-Nya.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Pujilah Tuhan, hai segala buatan-Nya, di segala tempat kekuasaan-Nya! Pujilah Tuhan, hai jiwaku!</w:t>
      </w:r>
    </w:p>
    <w:p>
      <w:pPr>
        <w:pStyle w:val="Heading2"/>
      </w:pPr>
      <w:r>
        <w:rPr>
          <w:lang w:val="id_ID" w:bidi="id_ID"/>
        </w:rPr>
        <w:t>Psalms 104:1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Pujilah Tuhan, hai jiwaku! Tuhan, Allahku, Engkau sangat besar! Engkau yang berpakaian keagungan dan semarak,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yang berselimutkan terang seperti kain, yang membentangkan langit seperti tenda,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yang mendirikan kamar-kamar loteng-Mu di air, yang menjadikan awan-awan sebagai kendaraan-Mu, yang bergerak di atas sayap angin,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yang membuat angin sebagai suruhan-suruhan-Mu, dan api yang menyala sebagai pelayan-pelayan-Mu,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yang telah mendasarkan bumi di atas tumpuannya, sehingga takkan goyang untuk seterusnya dan selamanya.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Dengan samudera raya Engkau telah menyelubunginya; air telah naik melampaui gunung-gunung.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Terhadap hardik-Mu air itu melarikan diri, lari kebingungan terhadap suara guntur-Mu,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naik gunung, turun lembah ke tempat yang Kautetapkan bagi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Batas Kautentukan, takkan mereka lewati, takkan kembali mereka menyelubungi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Engkau yang melepas mata-mata air ke dalam lembah-lembah, mengalir di antara gunung-gunung,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memberi minum segala binatang di padang, memuaskan haus keledai-keledai hutan;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di dekatnya diam burung-burung di udara, bersiul dari antara daun-daunan.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Engkau yang memberi minum gunung-gunung dari kamar-kamar loteng-Mu, bumi kenyang dari buah pekerjaan-Mu.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Engkau yang menumbuhkan rumput bagi hewan dan tumbuh-tumbuhan untuk diusahakan manusia, yang mengeluarkan makanan dari dalam tanah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dan anggur yang menyukakan hati manusia, yang membuat muka berseri karena minyak, dan makanan yang menyegarkan hati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Kenyang pohon-pohon Tuhan, pohon-pohon aras di Libanon yang ditanam-Nya,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di mana burung-burung bersarang, burung ranggung yang rumahnya di pohon-pohon sanobar;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gunung-gunung tinggi adalah bagi kambing-kambing hutan, bukit-bukit batu adalah tempat perlindungan bagi pelanduk.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Engkau yang telah membuat bulan menjadi penentu waktu, matahari yang tahu akan saat terbenamnya.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Apabila Engkau mendatangkan gelap, maka hari pun malamlah; ketika itulah bergerak segala binatang hutan.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Singa-singa muda mengaum-aum akan mangsa, dan menuntut makanannya dari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Apabila matahari terbit, berkumpullah semuanya dan berbaring di tempat perteduhannya;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manusia pun keluarlah ke pekerjaannya, dan ke usahanya sampai petang.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Betapa banyak perbuatan-Mu, ya Tuhan, sekaliannya Kaujadikan dengan kebijaksanaan, bumi penuh dengan ciptaan-Mu.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Lihatlah laut itu, besar dan luas wilayahnya, di situ bergerak, tidak terbilang banyaknya, binatang-binatang yang kecil dan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Di situ kapal-kapal berlayar dan Lewiatan yang telah Kaubentuk untuk bermain dengannya.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Semuanya menantikan Engkau, supaya diberikan makanan pada waktunya.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Apabila Engkau memberikannya, mereka memungutnya; apabila Engkau membuka tangan-Mu, mereka kenyang oleh kebaikan.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Apabila Engkau menyembunyikan wajah-Mu, mereka terkejut; apabila Engkau mengambil roh mereka, mereka mati binasa dan kembali menjadi debu.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Apabila Engkau mengirim roh-Mu, mereka tercipta, dan Engkau membaharui muka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Biarlah kemuliaan Tuhan tetap untuk selama-lamanya, biarlah Tuhan bersukacita karena perbuatan-perbuatan-Nya!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Dia yang memandang bumi sehingga bergentar, yang menyentuh gunung-gunung sehingga berasap.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Aku hendak menyanyi bagi Tuhan selama aku hidup, aku hendak bermazmur bagi Allahku selagi aku 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Biarlah renunganku manis kedengaran kepada-Nya! Aku hendak bersukacita karena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Biarlah habis orang-orang berdosa dari bumi, dan biarlah orang-orang fasik tidak ada lagi! Pujilah Tuhan, hai jiwaku! Haleluya!</w:t>
      </w:r>
    </w:p>
    <w:p>
      <w:pPr>
        <w:pStyle w:val="Heading2"/>
      </w:pPr>
      <w:r>
        <w:rPr>
          <w:lang w:val="id_ID" w:bidi="id_ID"/>
        </w:rPr>
        <w:t>Psalms 105:1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Bersyukurlah kepada Tuhan, serukanlah nama-Nya, perkenalkanlah perbuatan-Nya di antara bangsa-bangsa!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Bernyanyilah bagi-Nya, bermazmurlah bagi-Nya, percakapkanlah segala perbuatan-Nya yang ajaib!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Bermegahlah di dalam nama-Nya yang kudus, biarlah bersukahati orang-orang yang mencari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Carilah Tuhan dan kekuatan-Nya, carilah wajah-Nya selalu!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Ingatlah perbuatan-perbuatan ajaib yang dilakukan-Nya, mujizat-mujizat-Nya dan penghukuman-penghukuman yang diucapkan-Nya,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hai anak cucu Abraham, hamba-Nya, hai anak-anak Yakub, orang-orang pilihan-Nya!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Dialah Tuhan, Allah kita, di seluruh bumi berlaku penghukuman-Nya.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Ia ingat untuk selama-lamanya akan perjanjian-Nya, firman yang diperintahkan-Nya kepada seribu angkatan,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yang diikat-Nya dengan Abraham, dan akan sumpah-Nya kepada Ishak;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diadakan-Nya hal itu menjadi ketetapan bagi Yakub, menjadi perjanjian kekal bagi Israel,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firman-Nya: ”Kepadamu akan Kuberikan tanah Kanaan, sebagai milik pusaka yang ditentukan bagimu.”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Ketika jumlah mereka tidak seberapa, sedikit saja, dan mereka orang-orang asing di sana,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dan mengembara dari bangsa yang satu ke bangsa yang lain, dari kerajaan yang satu ke suku bangsa yang lain,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Ia tidak membiarkan seorang pun memeras mereka, raja-raja dihukum-Nya oleh karena mereka: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”Jangan mengusik orang-orang yang Kuurapi, dan jangan berbuat jahat kepada nabi-nabi-Ku!”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Ketika Ia mendatangkan kelaparan ke atas negeri itu, dan menghancurkan seluruh persediaan makanan,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diutus-Nyalah seorang mendahului mereka: Yusuf, yang dijual menjadi budak.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Mereka mengimpit kakinya dengan belenggu, lehernya masuk ke dalam besi,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sampai saat firman-Nya sudah genap, dan janji Tuhan membenarkannya.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Raja menyuruh melepaskannya, penguasa bangsa-bangsa membebaskannya.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Dijadikannya dia tuan atas istananya, dan kuasa atas segala harta kepunyaannya,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untuk memberikan petunjuk kepada para pembesarnya sekehendak hatinya dan mengajarkan hikmat kepada para tua-tuanya.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Demikianlah Israel datang ke Mesir, dan Yakub tinggal sebagai orang asing di tanah Ham.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Tuhan membuat umat-Nya sangat subur, dan menjadikannya lebih kuat dari pada para lawannya;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diubah-Nya hati mereka untuk membenci umat-Nya, untuk memperdayakan hamba-hamba-Nya.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Diutus-Nya Musa, hamba-Nya, dan Harun yang telah dipilih-Nya;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keduanya mengadakan tanda-tanda-Nya di antara mereka, dan mujizat-mujizat di tanah Ham: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dikirim-Nya kegelapan, maka hari menjadi gelap, tetapi mereka memberontak terhadap firman-Nya;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diubah-Nya air mereka menjadi darah, dan dimatikan-Nya ikan-ikan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Katak-katak berkeriapan di negeri mereka, bahkan di kamar-kamar raja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Ia berfirman, maka datanglah lalat pikat, dan nyamuk-nyamuk di seluruh daerah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dicurahkan-Nya hujan es ganti hujan mereka, dan api yang menyala-nyala di negeri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dirubuhkan-Nya pohon anggur dan pohon ara mereka, dan ditumbangkan-Nya pohon di daerah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Ia berfirman, maka datanglah belalang dan belalang pelompat tidak terbilang banyaknya,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yang memakan segala tumbuh-tumbuhan di negeri mereka, dan memakan hasil tanah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dibunuh-Nya semua anak sulung di negeri mereka, mula segala kegagahan mereka: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Dituntun-Nya mereka keluar membawa perak dan emas, dan di antara suku-suku mereka tidak ada yang tergelincir.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38</w:t>
      </w:r>
      <w:r>
        <w:rPr>
          <w:lang w:val="id_ID" w:bidi="id_ID"/>
        </w:rPr>
        <w:t xml:space="preserve"> Orang Mesir bersukacita, ketika mereka keluar, sebab orang-orang Mesir itu ditimpa ketakutan terhadap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39</w:t>
      </w:r>
      <w:r>
        <w:rPr>
          <w:lang w:val="id_ID" w:bidi="id_ID"/>
        </w:rPr>
        <w:t xml:space="preserve"> Dibentangkan-Nya awan menjadi tudung, dan api untuk menerangi malam.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40</w:t>
      </w:r>
      <w:r>
        <w:rPr>
          <w:lang w:val="id_ID" w:bidi="id_ID"/>
        </w:rPr>
        <w:t xml:space="preserve"> Mereka meminta, maka didatangkan-Nya burung puyuh, dan dengan roti dari langit dikenyangkan-Nya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41</w:t>
      </w:r>
      <w:r>
        <w:rPr>
          <w:lang w:val="id_ID" w:bidi="id_ID"/>
        </w:rPr>
        <w:t xml:space="preserve"> Dibuka-Nya gunung batu, maka terpancarlah air, lalu mengalir di padang-padang kering seperti sungai;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42</w:t>
      </w:r>
      <w:r>
        <w:rPr>
          <w:lang w:val="id_ID" w:bidi="id_ID"/>
        </w:rPr>
        <w:t xml:space="preserve"> sebab Ia ingat akan firman-Nya yang kudus, akan Abraham, hamba-Nya.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43</w:t>
      </w:r>
      <w:r>
        <w:rPr>
          <w:lang w:val="id_ID" w:bidi="id_ID"/>
        </w:rPr>
        <w:t xml:space="preserve"> Dituntun-Nya umat-Nya keluar dengan kegirangan dan orang-orang pilihan-Nya dengan sorak-sorai.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44</w:t>
      </w:r>
      <w:r>
        <w:rPr>
          <w:lang w:val="id_ID" w:bidi="id_ID"/>
        </w:rPr>
        <w:t xml:space="preserve"> Diberikan-Nya kepada mereka negeri-negeri bangsa-bangsa, sehingga mereka memiliki hasil jerih payah suku-suku bangsa,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45</w:t>
      </w:r>
      <w:r>
        <w:rPr>
          <w:lang w:val="id_ID" w:bidi="id_ID"/>
        </w:rPr>
        <w:t xml:space="preserve"> agar supaya mereka tetap mengikuti ketetapan-Nya, dan memegang segala pengajaran-Nya. Haleluya!</w:t>
      </w:r>
    </w:p>
    <w:p>
      <w:pPr>
        <w:pStyle w:val="Heading2"/>
      </w:pPr>
      <w:r>
        <w:rPr>
          <w:lang w:val="id_ID" w:bidi="id_ID"/>
        </w:rPr>
        <w:t>Psalms 106:1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Bersyukurlah kepada Tuhan, sebab Ia baik!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Siapakah yang dapat memberitahukan keperkasaan Tuhan, memperdengarkan segala pujian kepada-Nya?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Berbahagialah orang-orang yang berpegang pada hukum, yang melakukan keadilan di segala waktu!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Ingatlah aku, ya Tuhan, demi kemurahan terhadap umat-Mu, perhatikanlah aku, demi keselamatan dari pada-Mu,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supaya aku melihat kebaikan pada orang-orang pilihan-Mu, supaya aku bersukacita dalam sukacita umat-Mu, dan supaya aku bermegah bersama-sama milik-Mu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Kami dan nenek moyang kami telah berbuat dosa, kami telah bersalah, telah berbuat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Nenek moyang kami di Mesir tidak mengerti perbuatan-perbuatan-Mu yang ajaib, tidak ingat besarnya kasih setia-Mu, tetapi mereka memberontak terhadap Yang Mahatinggi di tepi Laut Teberau.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Namun diselamatkan-Nya mereka oleh karena nama-Nya, untuk memperkenalkan keperkasaan-Nya.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Dihardik-Nya Laut Teberau, sehingga kering, dibawa-Nya mereka berjalan melalui samudera raya seperti melalui padang gurun.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Demikian diselamatkan-Nya mereka dari tangan pembenci, ditebus-Nya mereka dari tangan musuh;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air menutupi para lawan mereka, seorang pun dari pada mereka tiada tinggal.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Ketika itu percayalah mereka kepada segala firman-Nya, mereka menyanyikan puji-pujian kepada-Nya.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Tetapi segera mereka melupakan perbuatan-perbuatan-Nya, dan tidak menantikan nasihat-Nya;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mereka dirangsang nafsu di padang gurun, dan mencobai Allah di padang belantara.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Diberikan-Nya kepada mereka apa yang mereka minta, dan didatangkan-Nya penyakit paru-paru di antara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Mereka cemburu kepada Musa di perkemahan, dan kepada Harun, orang kudus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Bumi terbuka dan menelan Datan, menutupi kumpulan Abiram.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Api menyala di kalangan mereka, nyala api menghanguskan orang-orang fasik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Mereka membuat anak lembu di Horeb, dan sujud menyembah kepada patung tuangan;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mereka menukar Kemuliaan mereka dengan bangunan sapi jantan yang makan rumput.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Mereka melupakan Allah yang telah menyelamatkan mereka, yang telah melakukan hal-hal yang besar di Mesir: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perbuatan-perbuatan ajaib di tanah Ham, perbuatan-perbuatan dahsyat di tepi Laut Teberau.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Maka Ia mengatakan hendak memusnahkan mereka, kalau Musa, orang pilihan-Nya, tidak mengetengahi di hadapan-Nya, untuk menyurutkan amarah-Nya, sehingga Ia tidak memusnahkan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Mereka menolak negeri yang indah itu, tidak percaya kepada firman-Nya.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Mereka menggerutu di kemahnya dan tidak mendengarkan suara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Lalu Ia mengangkat tangan-Nya terhadap mereka untuk meruntuhkan mereka di padang gurun,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dan untuk mencerai-beraikan anak cucu mereka ke antara bangsa-bangsa, dan menyerakkan mereka ke pelbagai negeri.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Mereka berpaut pada Baal Peor, dan memakan korban-korban sembelihan bagi orang mati.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Mereka menyakiti hati-Nya dengan perbuatan mereka, maka timbullah tulah di antara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Tetapi Pinehas berdiri dan menjalankan hukum, maka berhentilah tulah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Hal itu diperhitungkan kepadanya sebagai jasa turun-temurun,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Mereka menggusarkan Dia dekat air Meriba, sehingga Musa kena celaka karena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sebab mereka memahitkan hatinya, sehingga ia teledor dengan kata-katanya.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Mereka tidak memunahkan bangsa-bangsa, seperti yang diperintahkan Tuhan kepada mereka,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tetapi mereka bercampur baur dengan bangsa-bangsa, dan belajar cara-cara mereka bekerja.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Mereka beribadah kepada berhala-berhala mereka, yang menjadi perangkap bagi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Mereka mengorbankan anak-anak lelaki mereka, dan anak-anak perempuan mereka kepada roh-roh jahat,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38</w:t>
      </w:r>
      <w:r>
        <w:rPr>
          <w:lang w:val="id_ID" w:bidi="id_ID"/>
        </w:rPr>
        <w:t xml:space="preserve"> dan menumpahkan darah orang yang tak bersalah, darah anak-anak lelaki dan anak-anak perempuan mereka, yang mereka korbankan kepada berhala-berhala Kanaan, sehingga negeri itu cemar oleh hutang darah.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39</w:t>
      </w:r>
      <w:r>
        <w:rPr>
          <w:lang w:val="id_ID" w:bidi="id_ID"/>
        </w:rPr>
        <w:t xml:space="preserve"> Mereka menajiskan diri dengan apa yang mereka lakukan, dan berzinah dalam perbuatan-perbuatan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40</w:t>
      </w:r>
      <w:r>
        <w:rPr>
          <w:lang w:val="id_ID" w:bidi="id_ID"/>
        </w:rPr>
        <w:t xml:space="preserve"> Maka menyalalah murka Tuhan terhadap umat-Nya, dan Ia jijik kepada milik-Nya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41</w:t>
      </w:r>
      <w:r>
        <w:rPr>
          <w:lang w:val="id_ID" w:bidi="id_ID"/>
        </w:rPr>
        <w:t xml:space="preserve"> Diserahkan-Nyalah mereka ke tangan bangsa-bangsa, sehingga orang-orang yang membenci mereka berkuasa atas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42</w:t>
      </w:r>
      <w:r>
        <w:rPr>
          <w:lang w:val="id_ID" w:bidi="id_ID"/>
        </w:rPr>
        <w:t xml:space="preserve"> Mereka diimpit oleh musuhnya, sehingga takluk ke bawah kuasanya.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43</w:t>
      </w:r>
      <w:r>
        <w:rPr>
          <w:lang w:val="id_ID" w:bidi="id_ID"/>
        </w:rPr>
        <w:t xml:space="preserve"> Banyak kali dilepaskan-Nya mereka, tetapi mereka bersikap memberontak dengan rencana-rencana mereka, tenggelam dalam kesalahan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44</w:t>
      </w:r>
      <w:r>
        <w:rPr>
          <w:lang w:val="id_ID" w:bidi="id_ID"/>
        </w:rPr>
        <w:t xml:space="preserve"> Namun Ia menilik kesusahan mereka, ketika Ia mendengar teriak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45</w:t>
      </w:r>
      <w:r>
        <w:rPr>
          <w:lang w:val="id_ID" w:bidi="id_ID"/>
        </w:rPr>
        <w:t xml:space="preserve"> Ia ingat akan perjanjian-Nya karena mereka, dan menyesal sesuai dengan kasih setia-Nya yang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46</w:t>
      </w:r>
      <w:r>
        <w:rPr>
          <w:lang w:val="id_ID" w:bidi="id_ID"/>
        </w:rPr>
        <w:t xml:space="preserve"> Diberi-Nya mereka mendapat rahmat dari pihak semua orang yang menawan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47</w:t>
      </w:r>
      <w:r>
        <w:rPr>
          <w:lang w:val="id_ID" w:bidi="id_ID"/>
        </w:rPr>
        <w:t xml:space="preserve"> Selamatkanlah kami, ya Tuhan, Allah kami, dan kumpulkanlah kami dari antara bangsa-bangsa, supaya kami bersyukur kepada nama-Mu yang kudus, dan bermegah dalam puji-pujian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48</w:t>
      </w:r>
      <w:r>
        <w:rPr>
          <w:lang w:val="id_ID" w:bidi="id_ID"/>
        </w:rPr>
        <w:t xml:space="preserve"> Terpujilah Tuhan, Allah Israel, dari selama-lamanya sampai selama-lamanya, dan biarlah seluruh umat mengatakan: ”Amin!” Haleluya!</w:t>
      </w:r>
    </w:p>
    <w:p>
      <w:pPr>
        <w:pStyle w:val="Heading2"/>
      </w:pPr>
      <w:r>
        <w:rPr>
          <w:lang w:val="id_ID" w:bidi="id_ID"/>
        </w:rPr>
        <w:t>Psalms 107:1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Bersyukurlah kepada Tuhan, sebab Ia baik!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Biarlah itu dikatakan orang-orang yang ditebus Tuhan, yang ditebus-Nya dari kuasa yang menyesakkan,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yang dikumpulkan-Nya dari negeri-negeri, dari timur dan dari barat, dari utara dan dari selatan.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Ada orang-orang yang mengembara di padang belantara, jalan ke kota tempat kediaman orang tidak mereka temukan;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mereka lapar dan haus, jiwa mereka lemah lesu di dalam diri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Maka berseru-serulah mereka kepada Tuhan dalam kesesakan mereka, dan dilepaskan-Nya mereka dari kecemasan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Dibawa-Nya mereka menempuh jalan yang lurus, sehingga sampai ke kota tempat kediaman orang.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Biarlah mereka bersyukur kepada Tuhan karena kasih setia-Nya, karena perbuatan-perbuatan-Nya yang ajaib terhadap anak-anak manusia,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sebab dipuaskan-Nya jiwa yang dahaga, dan jiwa yang lapar dikenyangkan-Nya dengan kebaikan.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Ada orang-orang yang duduk di dalam gelap dan kelam, terkurung dalam sengsara dan besi.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Karena mereka memberontak terhadap perintah-perintah Allah, dan menista nasihat Yang Mahatinggi,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maka ditundukkan-Nya hati mereka ke dalam kesusahan, mereka tergelincir, dan tidak ada yang menolong.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Maka berseru-serulah mereka kepada Tuhan dalam kesesakan mereka, dan diselamatkan-Nyalah mereka dari kecemasan mereka,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dibawa-Nya mereka keluar dari dalam gelap dan kelam, dan diputuskan-Nya belenggu-belenggu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Biarlah mereka bersyukur kepada Tuhan karena kasih setia-Nya, karena perbuatan-perbuatan-Nya yang ajaib terhadap anak-anak manusia,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sebab dipecahkan-Nya pintu-pintu tembaga, dan dihancurkan-Nya palang-palang pintu besi.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Ada orang-orang menjadi sakit oleh sebab kelakuan mereka yang berdosa, dan disiksa oleh sebab kesalahan-kesalahan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mereka muak terhadap segala makanan dan mereka sudah sampai pada pintu gerbang maut.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Maka berseru-serulah mereka kepada Tuhan dalam kesesakan mereka, dan diselamatkan-Nya mereka dari kecemasan mereka,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disampaikan-Nya firman-Nya dan disembuhkan-Nya mereka, diluputkan-Nya mereka dari liang kubur.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Biarlah mereka bersyukur kepada Tuhan karena kasih setia-Nya, karena perbuatan-perbuatan-Nya yang ajaib terhadap anak-anak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Biarlah mereka mempersembahkan korban syukur, dan menceritakan pekerjaan-pekerjaan-Nya dengan sorak-sorai!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Ada orang-orang yang mengarungi laut dengan kapal-kapal, yang melakukan perdagangan di lautan luas;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mereka melihat pekerjaan-pekerjaan Tuhan, dan perbuatan-perbuatan-Nya yang ajaib di tempat yang dalam.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Ia berfirman, maka dibangkitkan-Nya angin badai yang meninggikan gelombang-gelombangnya.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Mereka naik sampai ke langit dan turun ke samudera raya, jiwa mereka hancur karena celaka;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mereka pusing dan terhuyung-huyung seperti orang mabuk, dan kehilangan akal.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Maka berseru-serulah mereka kepada Tuhan dalam kesesakan mereka, dan dikeluarkan-Nya mereka dari kecemasan mereka,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dibuat-Nyalah badai itu diam, sehingga gelombang-gelombangnya tenang.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Mereka bersukacita, sebab semuanya reda, dan dituntun-Nya mereka ke pelabuhan kesukaan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Biarlah mereka bersyukur kepada Tuhan karena kasih setia-Nya, karena perbuatan-perbuatan-Nya yang ajaib terhadap anak-anak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Biarlah mereka meninggikan Dia dalam jemaat umat itu, dan memuji-muji Dia dalam majelis para tua-tua.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Dibuat-Nya sungai-sungai menjadi padang gurun, dan pancaran-pancaran air menjadi tanah gersang,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tanah yang subur menjadi padang asin, oleh sebab kejahatan orang-orang yang diam di dalamnya.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Dibuat-Nya padang gurun menjadi kolam air, dan tanah kering menjadi pancaran-pancaran air.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Ditempatkan-Nya di sana orang-orang lapar, dan mereka mendirikan kota tempat kediaman;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mereka menabur di ladang-ladang dan membuat kebun-kebun anggur, yang mengeluarkan buah-buahan sebagai hasil.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38</w:t>
      </w:r>
      <w:r>
        <w:rPr>
          <w:lang w:val="id_ID" w:bidi="id_ID"/>
        </w:rPr>
        <w:t xml:space="preserve"> Diberkati-Nya mereka sehingga mereka bertambah banyak dengan sangat, dan hewan-hewan mereka tidak dibuat-Nya berkurang.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39</w:t>
      </w:r>
      <w:r>
        <w:rPr>
          <w:lang w:val="id_ID" w:bidi="id_ID"/>
        </w:rPr>
        <w:t xml:space="preserve"> Tetapi mereka menjadi berkurang dan membungkuk oleh sebab tekanan celaka dan duka.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40</w:t>
      </w:r>
      <w:r>
        <w:rPr>
          <w:lang w:val="id_ID" w:bidi="id_ID"/>
        </w:rPr>
        <w:t xml:space="preserve"> Ditumpahkan-Nya kehinaan ke atas orang-orang terkemuka, dan dibuat-Nya mereka mengembara di padang tandus yang tiada jalan;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41</w:t>
      </w:r>
      <w:r>
        <w:rPr>
          <w:lang w:val="id_ID" w:bidi="id_ID"/>
        </w:rPr>
        <w:t xml:space="preserve"> tetapi orang miskin dibentengi-Nya terhadap penindasan, dan dibuat-Nya kaum-kaum mereka seperti kawanan domba banyaknya.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42</w:t>
      </w:r>
      <w:r>
        <w:rPr>
          <w:lang w:val="id_ID" w:bidi="id_ID"/>
        </w:rPr>
        <w:t xml:space="preserve"> Orang-orang benar melihatnya, lalu bersukacita, tetapi segala kecurangan tutup mulut.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43</w:t>
      </w:r>
      <w:r>
        <w:rPr>
          <w:lang w:val="id_ID" w:bidi="id_ID"/>
        </w:rPr>
        <w:t xml:space="preserve"> Siapa yang mempunyai hikmat? Biarlah ia berpegang pada semuanya ini, dan memperhatikan segala kemurahan Tuhan.</w:t>
      </w:r>
    </w:p>
    <w:p>
      <w:pPr>
        <w:pStyle w:val="Heading2"/>
      </w:pPr>
      <w:r>
        <w:rPr>
          <w:lang w:val="id_ID" w:bidi="id_ID"/>
        </w:rPr>
        <w:t>Psalms 108:1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Hatiku siap, ya Allah, aku mau menyanyi, aku mau bermazmur. Bangunlah, hai jiwaku,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bangunlah, hai gambus dan kecapi, aku mau membangunkan fajar.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Aku mau bersyukur kepada-Mu di antara bangsa-bangsa, ya Tuhan, dan aku mau bermazmur bagi-Mu di antara suku-suku bangsa;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kasih-Mu besar mengatasi langit, dan setia-Mu sampai ke awan-awan.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Tinggikanlah diri-Mu mengatasi langit, ya Allah, dan biarlah kemuliaan-Mu mengatasi seluruh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Supaya terluput orang-orang yang Kaucintai, selamatkanlah dengan tangan kanan-Mu dan jawablah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Allah telah berfirman di tempat kudus-Nya: ”Aku hendak beria-ria, Aku hendak membagi-bagikan Sikhem, dan lembah Sukot hendak Kuukur.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Gilead punya-Ku, Manasye punya-Ku, Efraim ialah pelindung kepala-Ku, Yehuda ialah tongkat kerajaan-Ku,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Moab ialah tempat pembasuhan-Ku, kepada Edom Aku melemparkan kasut-Ku, dan karena Filistea Aku bersorak-sorai.”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Siapakah yang akan membawa aku ke kota yang berkubu? Siapakah yang menuntun aku ke Edom?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Bukankah Engkau, ya Allah, yang telah membuang kami, dan yang tidak maju, ya Allah, bersama-sama bala tentara kami?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Berikanlah kepada kami pertolongan terhadap lawan, sebab sia-sia penyelamatan dari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Dengan Allah akan kita lakukan perbuatan-perbuatan gagah perkasa, sebab Ia sendiri akan menginjak-injak para lawan kita.</w:t>
      </w:r>
    </w:p>
    <w:p>
      <w:pPr>
        <w:pStyle w:val="Heading2"/>
      </w:pPr>
      <w:r>
        <w:rPr>
          <w:lang w:val="id_ID" w:bidi="id_ID"/>
        </w:rPr>
        <w:t>Psalms 109:1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 Ya Allah pujianku, janganlah berdiam diri!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 mulut orang fasik dan mulut penipu ternganga terhadap aku, mereka berbicara terhadap aku dengan lidah dusta;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dengan kata-kata kebencian mereka menyerang aku dan memerangi aku tanpa alasan.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Sebagai balasan terhadap kasihku mereka menuduh aku, sedang aku mendoakan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Mereka membalas kejahatan kepadaku ganti kebaikan dan kebencian ganti kasihku.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”Angkatlah seorang fasik atas dia, dan biarlah seorang pendakwa berdiri di sebelah kanannya;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apabila dihakimi, biarlah ia keluar sebagai orang bersalah, dan biarlah doanya menjadi dosa.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Biarlah umurnya berkurang, biarlah jabatannya diambil orang lain.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Biarlah anak-anaknya menjadi yatim, dan isterinya menjadi janda.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Biarlah anak-anaknya mengembara tidak keruan dan mengemis, dan dihalau dari reruntuhan rumahnya.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Biarlah penagih hutang menyita segala kepunyaannya, dan orang-orang lain menjarah hasil jerih payahnya.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Janganlah ada orang yang tetap menunjukkan kasihnya kepadanya, dan janganlah ada orang yang sayang kepada anak-anaknya yang menjadi yatim.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Biarlah dilenyapkan keturunannya, dan dihapuskan namanya dalam angkatan yang kemudian.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Biarlah kesalahan nenek moyangnya diingat-ingat di hadapan Tuhan, dan janganlah dihapuskan dosa ibunya.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Biarlah itu selalu diperhatikan Tuhan, supaya ingatan kepada mereka dilenyapkan dari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Oleh karena ia tidak ingat menunjukkan kasih, tetapi mengejar orang sengsara dan miskin dan orang yang hancur hati sampai mereka mati.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Ia cinta kepada kutuk – biarlah itu datang kepadanya; ia tidak suka kepada berkat – biarlah itu menjauh dari 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Ia memakai kutuk sebagai bajunya – biarlah itu merembes seperti air ke dalam dirinya, dan seperti minyak ke dalam tulang-tulangnya;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biarlah itu baginya seperti pakaian yang dikenakannya, sebagai ikat pinggang yang senantiasa dipakainya.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Biarlah semuanya itu dari pihak Tuhan menjadi upah orang yang mendakwa aku, dan upah orang-orang yang berkata-kata jahat terhadap aku.”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Tetapi Engkau, ya Allah, Tuhanku, bertindaklah kepadaku oleh karena nama-Mu, lepaskanlah aku oleh sebab kasih setia-Mu yang baik!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Sebab sengsara dan miskin aku, dan hatiku terluka dalam diriku;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aku menghilang seperti bayang-bayang pada waktu memanjang, aku dikebutkan seperti belalang.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Lututku melentuk oleh sebab berpuasa, dan badanku menjadi kurus, habis lemaknya.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Aku telah menjadi cela bagi mereka; melihat aku, mereka menggelengkan kepalanya.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Tolonglah aku, ya Tuhan, Allahku, selamatkanlah aku sesuai dengan kasih setia-Mu,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supaya mereka tahu, bahwa tangan-Mulah ini, bahwa Engkaulah, ya Tuhan, yang telah melakukannya.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Biar mereka mengutuk, Engkau akan memberkati; biarlah lawan-lawanku mendapat malu, tetapi hamba-Mu ini kiranya bersukacita.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Biarlah orang-orang yang mendakwa aku berpakaikan noda, dan berselimutkan malunya sebagai jubah.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Aku hendak bersyukur sangat kepada Tuhan dengan mulutku, dan aku hendak memuji-muji Dia di tengah-tengah orang banyak.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Sebab Ia berdiri di sebelah kanan orang miskin untuk menyelamatkannya dari orang-orang yang menghukumnya.</w:t>
      </w:r>
    </w:p>
    <w:p>
      <w:pPr>
        <w:pStyle w:val="Heading2"/>
      </w:pPr>
      <w:r>
        <w:rPr>
          <w:lang w:val="id_ID" w:bidi="id_ID"/>
        </w:rPr>
        <w:t>Psalms 110:1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Daud. Demikianlah firman Tuhan kepada tuanku: ”Duduklah di sebelah kanan-Ku, sampai Kubuat musuh-musuhmu menjadi tumpuan kakimu.”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Tongkat kekuatanmu akan diulurkan Tuhan dari Sion: memerintahlah di antara musuhmu!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Pada hari tentaramu bangsamu merelakan diri untuk maju dengan berhiaskan kekudusan; dari kandungan fajar tampil bagimu keremajaanmu seperti embun.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Tuhan telah bersumpah, dan Ia tidak akan menyesal: ”Engkau adalah imam untuk selama-lamanya, menurut Melkisedek.”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Tuhan ada di sebelah kananmu; Ia meremukkan raja-raja pada hari murka-Nya,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Ia menghukum bangsa-bangsa, sehingga mayat-mayat bergelimpangan; Ia meremukkan orang-orang yang menjadi kepala di negeri luas.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Dari sungai di tepi jalan ia minum, oleh sebab itu ia mengangkat kepala.</w:t>
      </w:r>
    </w:p>
    <w:p>
      <w:pPr>
        <w:pStyle w:val="Heading2"/>
      </w:pPr>
      <w:r>
        <w:rPr>
          <w:lang w:val="id_ID" w:bidi="id_ID"/>
        </w:rPr>
        <w:t>Psalms 111:1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Aku mau bersyukur kepada Tuhan dengan segenap hati, dalam lingkungan orang-orang benar dan dalam jemaah.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Besar perbuatan-perbuatan Tuhan, layak diselidiki oleh semua orang yang menyukainya.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Agung dan bersemarak pekerjaan-Nya, dan keadilan-Nya tetap untuk selamanya.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Perbuatan-perbuatan-Nya yang ajaib dijadikan-Nya peringatan; Tuhan itu pengasih dan penyayang.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Diberikan-Nya rezeki kepada orang-orang yang takut akan Dia. Ia ingat untuk selama-lamanya akan perjanjian-Nya.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Kekuatan perbuatan-Nya diberitakan-Nya kepada umat-Nya, dengan memberikan kepada mereka milik pusaka bangsa-bangsa.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Perbuatan tangan-Nya ialah kebenaran dan keadilan, segala titah-Nya teguh,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kokoh untuk seterusnya dan selamanya, dilakukan dalam kebenaran dan kejujuran.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Dikirim-Nya kebebasan kepada umat-Nya, diperintahkan-Nya supaya perjanjian-Nya itu untuk selama-lamanya; nama-Nya kudus dan dahsyat.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Permulaan hikmat adalah takut akan Tuhan, semua orang yang melakukannya berakal budi yang baik. Puji-pujian kepada-Nya tetap untuk selamanya.</w:t>
      </w:r>
    </w:p>
    <w:p>
      <w:pPr>
        <w:pStyle w:val="Heading2"/>
      </w:pPr>
      <w:r>
        <w:rPr>
          <w:lang w:val="id_ID" w:bidi="id_ID"/>
        </w:rPr>
        <w:t>Psalms 112:1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Berbahagialah orang yang takut akan Tuhan, yang sangat suka kepada segala perintah-Nya.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Anak cucunya akan perkasa di bumi; angkatan orang benar akan diberkati.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Harta dan kekayaan ada dalam rumahnya, kebajikannya tetap untuk selamanya.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Di dalam gelap terbit terang bagi orang benar; pengasih dan penyayang orang yang adil.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Mujur orang yang menaruh belas kasihan dan yang memberi pinjaman, yang melakukan urusannya dengan sewajarnya.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 ia takkan goyah untuk selama-lamanya; orang benar itu akan diingat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Ia tidak takut kepada kabar celaka, hatinya tetap, penuh kepercayaan kepada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Hatinya teguh, ia tidak takut, sehingga ia memandang rendah para lawannya.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Ia membagi-bagikan, ia memberikan kepada orang miskin; kebajikannya tetap untuk selama-lamanya, tanduknya meninggi dalam kemuliaan.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Orang fasik melihatnya, lalu sakit hati, ia menggertakkan giginya, lalu hancur; keinginan orang fasik akan menuju kebinasaan.</w:t>
      </w:r>
    </w:p>
    <w:p>
      <w:pPr>
        <w:pStyle w:val="Heading2"/>
      </w:pPr>
      <w:r>
        <w:rPr>
          <w:lang w:val="id_ID" w:bidi="id_ID"/>
        </w:rPr>
        <w:t>Psalms 113:1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Pujilah, hai hamba-hamba Tuhan, pujilah nama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Kiranya nama Tuhan dimasyhurkan, sekarang ini dan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Dari terbitnya sampai kepada terbenamnya matahari terpujilah nama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Tuhan tinggi mengatasi segala bangsa, kemuliaan-Nya mengatasi langit.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Siapakah seperti Tuhan, Allah kita, yang diam di tempat yang tinggi,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yang merendahkan diri untuk melihat ke langit dan ke bumi?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Ia menegakkan orang yang hina dari dalam debu dan mengangkat orang yang miskin dari lumpur,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untuk mendudukkan dia bersama-sama dengan para bangsawan, bersama-sama dengan para bangsawan bangsanya.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Ia mendudukkan perempuan yang mandul di rumah sebagai ibu anak-anak, penuh sukacita. Haleluya!</w:t>
      </w:r>
    </w:p>
    <w:p>
      <w:pPr>
        <w:pStyle w:val="Heading2"/>
      </w:pPr>
      <w:r>
        <w:rPr>
          <w:lang w:val="id_ID" w:bidi="id_ID"/>
        </w:rPr>
        <w:t>Psalms 114:1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Pada waktu Israel keluar dari Mesir, kaum keturunan Yakub dari bangsa yang asing bahasanya,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maka Yehuda menjadi tempat kudus-Nya, Israel wilayah kekuasaan-Nya.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Laut melihatnya, lalu melarikan diri, sungai Yordan berbalik ke hulu.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Gunung-gunung melompat-lompat seperti domba jantan, dan bukit-bukit seperti anak domba.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Ada apa, hai laut, sehingga engkau melarikan diri, hai sungai Yordan, sehingga engkau berbalik ke hulu,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hai gunung-gunung, sehingga kamu melompat-lompat seperti domba jantan, hai bukit-bukit, sehingga kamu seperti anak domba?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Gemetarlah, hai bumi, di hadapan Tuhan, di hadapan Allah Yakub,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yang mengubah gunung batu menjadi kolam air, dan batu yang keras menjadi mata air!</w:t>
      </w:r>
    </w:p>
    <w:p>
      <w:pPr>
        <w:pStyle w:val="Heading2"/>
      </w:pPr>
      <w:r>
        <w:rPr>
          <w:lang w:val="id_ID" w:bidi="id_ID"/>
        </w:rPr>
        <w:t>Psalms 115:1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Bukan kepada kami, ya Tuhan, bukan kepada kami, tetapi kepada nama-Mulah beri kemuliaan, oleh karena kasih-Mu, oleh karena setia-Mu!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Mengapa bangsa-bangsa akan berkata: ”Di mana Allah mereka?”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Allah kita di sorga; Ia melakukan apa yang dikehendaki-Nya!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Berhala-berhala mereka adalah perak dan emas, buatan tangan manusia,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mempunyai mulut, tetapi tidak dapat berkata-kata, mempunyai mata, tetapi tidak dapat melihat,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mempunyai telinga, tetapi tidak dapat mendengar, mempunyai hidung, tetapi tidak dapat mencium,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mempunyai tangan, tetapi tidak dapat meraba-raba, mempunyai kaki, tetapi tidak dapat berjalan, dan tidak dapat memberi suara dengan kerongkongannya.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Seperti itulah jadinya orang-orang yang membuatnya, dan semua orang yang percaya kepadanya.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Hai Israel, percayalah kepada Tuhan! – Dialah pertolongan mereka dan perisai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Hai kaum Harun, percayalah kepada Tuhan! – Dialah pertolongan mereka dan perisai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Hai orang-orang yang takut akan Tuhan, percayalah kepada Tuhan! – Dialah pertolongan mereka dan perisai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Tuhan telah mengingat kita; Ia akan memberkati, memberkati kaum Israel, memberkati kaum Harun,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memberkati orang-orang yang takut akan Tuhan, baik yang kecil maupun yang besar.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Kiranya Tuhan memberi pertambahan kepada kamu, kepada kamu dan kepada anak-anakmu.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Diberkatilah kamu oleh Tuhan, yang menjadikan langit dan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Langit itu langit kepunyaan Tuhan, dan bumi itu telah diberikan-Nya kepada anak-anak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Bukan orang-orang mati akan memuji-muji Tuhan, dan bukan semua orang yang turun ke tempat sunyi,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tetapi kita, kita akan memuji Tuhan, sekarang ini dan sampai selama-lamanya. Haleluya!</w:t>
      </w:r>
    </w:p>
    <w:p>
      <w:pPr>
        <w:pStyle w:val="Heading2"/>
      </w:pPr>
      <w:r>
        <w:rPr>
          <w:lang w:val="id_ID" w:bidi="id_ID"/>
        </w:rPr>
        <w:t>Psalms 116:1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Aku mengasihi Tuhan, sebab Ia mendengarkan suaraku dan permohonanku.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 Ia menyendengkan telinga-Nya kepadaku, maka seumur hidupku aku akan berseru kepada-Nya.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Tali-tali maut telah meliliti aku, dan kegentaran terhadap dunia orang mati menimpa aku, aku mengalami kesesakan dan kedukaan.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Tetapi aku menyerukan nama Tuhan: ”Ya Tuhan, luputkanlah kiranya aku!”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Tuhan adalah pengasih dan adil, Allah kita penyayang.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Tuhan memelihara orang-orang sederhana; aku sudah lemah, tetapi diselamatkan-Nya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Kembalilah tenang, hai jiwaku, sebab Tuhan telah berbuat baik kepadamu.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Ya, Engkau telah meluputkan aku dari pada maut, dan mataku dari pada air mata, dan kakiku dari pada tersandung.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Aku boleh berjalan di hadapan Tuhan, di negeri orang-orang hidup.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Aku percaya, sekalipun aku berkata: ”Aku ini sangat tertindas.”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Aku ini berkata dalam kebingunganku: ”Semua manusia pembohong.”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Bagaimana akan kubalas kepada Tuhan segala kebajikan-Nya kepadaku?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Aku akan mengangkat piala keselamatan, dan akan menyerukan nama Tuhan,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akan membayar nazarku kepada Tuhan di depan seluruh umat-Nya.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Berharga di mata Tuhan kematian semua orang yang dikasihi-Nya.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Ya Tuhan, aku hamba-Mu! Aku hamba-Mu, anak dari hamba-Mu perempuan! Engkau telah membuka ikatan-ikatanku!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Aku akan mempersembahkan korban syukur kepada-Mu, dan akan menyerukan nama Tuhan,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akan membayar nazarku kepada Tuhan di depan seluruh umat-Nya,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di pelataran rumah Tuhan, di tengah-tengahmu, ya Yerusalem! Haleluya!</w:t>
      </w:r>
    </w:p>
    <w:p>
      <w:pPr>
        <w:pStyle w:val="Heading2"/>
      </w:pPr>
      <w:r>
        <w:rPr>
          <w:lang w:val="id_ID" w:bidi="id_ID"/>
        </w:rPr>
        <w:t>Psalms 117:1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Pujilah Tuhan, hai segala bangsa, megahkanlah Dia, hai segala suku bangsa!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Sebab kasih-Nya hebat atas kita, dan kesetiaan Tuhan untuk selama-lamanya. Haleluya!</w:t>
      </w:r>
    </w:p>
    <w:p>
      <w:pPr>
        <w:pStyle w:val="Heading2"/>
      </w:pPr>
      <w:r>
        <w:rPr>
          <w:lang w:val="id_ID" w:bidi="id_ID"/>
        </w:rPr>
        <w:t>Psalms 118:1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Bersyukurlah kepada Tuhan, sebab Ia baik!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Biarlah Israel berkata: ”Bahwasanya untuk selama-lamanya kasih setia-Nya!”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Biarlah kaum Harun berkata: ”Bahwasanya untuk selama-lamanya kasih setia-Nya!”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Biarlah orang yang takut akan Tuhan berkata: ”Bahwasanya untuk selama-lamanya kasih setia-Nya!”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Dalam kesesakan aku telah berseru kepada Tuhan. Tuhan telah menjawab aku dengan memberi kelegaan.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Tuhan di pihakku. Aku tidak akan takut. Apakah yang dapat dilakukan manusia terhadap aku?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Tuhan di pihakku, menolong aku; aku akan memandang rendah mereka yang membenci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Lebih baik berlindung pada Tuhan dari pada percaya kepada manusia.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Lebih baik berlindung pada Tuhan dari pada percaya kepada para bangsawan.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Segala bangsa mengelilingi aku – demi nama Tuhan, sesungguhnya aku pukul mereka mundur.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Mereka mengelilingi aku, ya mengelilingi aku – demi nama Tuhan, sesungguhnya aku pukul mereka mundur.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Mereka mengelilingi aku seperti lebah, mereka menyala-nyala seperti api duri, – demi nama Tuhan, sesungguhnya aku pukul mereka mundur.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Aku ditolak dengan hebat sampai jatuh, tetapi Tuhan menolong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Tuhan itu kekuatanku dan mazmurku; Ia telah menjadi keselamatanku.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Suara sorak-sorai dan kemenangan di kemah orang-orang benar: ”Tangan kanan Tuhan melakukan keperkasaan,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tangan kanan Tuhan berkuasa meninggikan, tangan kanan Tuhan melakukan keperkasaan!”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Aku tidak akan mati, tetapi hidup, dan aku akan menceritakan perbuatan-perbuatan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Tuhan telah menghajar aku dengan keras, tetapi Ia tidak menyerahkan aku kepada maut.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Bukakanlah aku pintu gerbang kebenaran, aku hendak masuk ke dalamnya, hendak mengucap syukur kepada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Inilah pintu gerbang Tuhan, orang-orang benar akan masuk ke dalamnya.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Aku bersyukur kepada-Mu, sebab Engkau telah menjawab aku dan telah menjadi keselamatanku.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Batu yang dibuang oleh tukang-tukang bangunan telah menjadi batu penjuru.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Hal itu terjadi dari pihak Tuhan, suatu perbuatan ajaib di mata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Inilah hari yang dijadikan Tuhan, marilah kita bersorak-sorak dan bersukacita karenanya!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Ya Tuhan, berilah kiranya keselamatan! Ya Tuhan, berilah kiranya kemujuran!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Diberkatilah dia yang datang dalam nama Tuhan! Kami memberkati kamu dari dalam rumah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Tuhanlah Allah, Dia menerangi kita. Ikatkanlah korban hari raya itu dengan tali, pada tanduk-tanduk mezbah.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Allahku Engkau, aku hendak bersyukur kepada-Mu, Allahku, aku hendak meninggikan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Bersyukurlah kepada Tuhan, sebab Ia baik! Bahwasanya untuk selama-lamanya kasih setia-Nya.</w:t>
      </w:r>
    </w:p>
    <w:p>
      <w:pPr>
        <w:pStyle w:val="Heading2"/>
      </w:pPr>
      <w:r>
        <w:rPr>
          <w:lang w:val="id_ID" w:bidi="id_ID"/>
        </w:rPr>
        <w:t>Psalms 119:1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Berbahagialah orang-orang yang hidupnya tidak bercela, yang hidup menurut Taurat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Berbahagialah orang-orang yang memegang peringatan-peringatan-Nya, yang mencari Dia dengan segenap hati,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yang juga tidak melakukan kejahatan, tetapi yang hidup menurut jalan-jalan yang ditunjukkan-Nya.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Engkau sendiri telah menyampaikan titah-titah-Mu, supaya dipegang dengan sungguh-sungguh.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Sekiranya hidupku tentu untuk berpegang pada ketetapan-Mu!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Maka aku tidak akan mendapat malu, apabila aku mengamat-amati segala perintah-Mu.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akan bersyukur kepada-Mu dengan hati jujur, apabila aku belajar hukum-hukum-Mu yang adil.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Aku akan berpegang pada ketetapan-ketetapan-Mu, janganlah tinggalkan aku sama sekali.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Dengan apakah seorang muda mempertahankan kelakuannya bersih? Dengan menjaganya sesuai dengan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Dengan segenap hatiku aku mencari Engkau, janganlah biarkan aku menyimpang dari perintah-perintah-Mu.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Dalam hatiku aku menyimpan janji-Mu, supaya aku jangan berdosa terhadap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Terpujilah Engkau, ya Tuhan; ajarkanlah ketetapan-ketetapan-Mu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Dengan bibirku aku menceritakan segala hukum yang Kauucapkan.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Atas petunjuk peringatan-peringatan-Mu aku bergembira, seperti atas segala harta.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Aku hendak merenungkan titah-titah-Mu dan mengamat-amati jalan-jalan-Mu.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Aku akan bergemar dalam ketetapan-ketetapan-Mu; firman-Mu tidak akan kulupakan.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Lakukanlah kebajikan kepada hamba-Mu ini, supaya aku hidup, dan aku hendak berpegang pada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Singkapkanlah mataku, supaya aku memandang keajaiban-keajaiban dari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Aku ini orang asing di dunia, janganlah sembunyikan perintah-perintah-Mu terhadap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Hancur jiwaku karena rindu kepada hukum-hukum-Mu setiap waktu.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Engkau menghardik orang-orang yang kurang ajar, terkutuklah orang yang menyimpang dari perintah-perintah-Mu.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Gulingkanlah dari atasku cela dan penghinaan, sebab aku memegang peringatan-peringatan-Mu.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Sekalipun pemuka-pemuka duduk bersepakat melawan aku, hamba-Mu ini merenungkan ketetapan-ketetapan-Mu.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Ya, peringatan-peringatan-Mu menjadi kegemaranku, menjadi penasihat-penasihatku.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Jiwaku melekat kepada debu, hidupkanlah aku sesuai dengan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Jalan-jalan hidupku telah aku ceritakan dan Engkau menjawab aku – ajarkanlah ketetapan-ketetapan-Mu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27</w:t>
      </w:r>
      <w:r>
        <w:rPr>
          <w:lang w:val="id_ID" w:bidi="id_ID"/>
        </w:rPr>
        <w:t xml:space="preserve"> Buatlah aku mengerti petunjuk titah-titah-Mu, supaya aku merenungkan perbuatan-perbuatan-Mu yang ajaib.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28</w:t>
      </w:r>
      <w:r>
        <w:rPr>
          <w:lang w:val="id_ID" w:bidi="id_ID"/>
        </w:rPr>
        <w:t xml:space="preserve"> Jiwaku menangis karena duka hati, teguhkanlah aku sesuai dengan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29</w:t>
      </w:r>
      <w:r>
        <w:rPr>
          <w:lang w:val="id_ID" w:bidi="id_ID"/>
        </w:rPr>
        <w:t xml:space="preserve"> Jauhkanlah jalan dusta dari padaku, dan karuniakanlah aku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30</w:t>
      </w:r>
      <w:r>
        <w:rPr>
          <w:lang w:val="id_ID" w:bidi="id_ID"/>
        </w:rPr>
        <w:t xml:space="preserve"> Aku telah memilih jalan kebenaran, telah menempatkan hukum-hukum-Mu di hadapanku.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31</w:t>
      </w:r>
      <w:r>
        <w:rPr>
          <w:lang w:val="id_ID" w:bidi="id_ID"/>
        </w:rPr>
        <w:t xml:space="preserve"> Aku telah berpaut pada peringatan-peringatan-Mu, ya Tuhan, janganlah membuat aku malu.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32</w:t>
      </w:r>
      <w:r>
        <w:rPr>
          <w:lang w:val="id_ID" w:bidi="id_ID"/>
        </w:rPr>
        <w:t xml:space="preserve"> Aku akan mengikuti petunjuk perintah-perintah-Mu, sebab Engkau melapangkan hatiku.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33</w:t>
      </w:r>
      <w:r>
        <w:rPr>
          <w:lang w:val="id_ID" w:bidi="id_ID"/>
        </w:rPr>
        <w:t xml:space="preserve"> Perlihatkanlah kepadaku, ya Tuhan, petunjuk ketetapan-ketetapan-Mu, aku hendak memegangnya sampai saat terakhir.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34</w:t>
      </w:r>
      <w:r>
        <w:rPr>
          <w:lang w:val="id_ID" w:bidi="id_ID"/>
        </w:rPr>
        <w:t xml:space="preserve"> Buatlah aku mengerti, maka aku akan memegang Taurat-Mu; aku hendak memeliharanya dengan segenap hati.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35</w:t>
      </w:r>
      <w:r>
        <w:rPr>
          <w:lang w:val="id_ID" w:bidi="id_ID"/>
        </w:rPr>
        <w:t xml:space="preserve"> Biarlah aku hidup menurut petunjuk perintah-perintah-Mu, sebab aku menyukainya.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36</w:t>
      </w:r>
      <w:r>
        <w:rPr>
          <w:lang w:val="id_ID" w:bidi="id_ID"/>
        </w:rPr>
        <w:t xml:space="preserve"> Condongkanlah hatiku kepada peringatan-peringatan-Mu, dan jangan kepada laba.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37</w:t>
      </w:r>
      <w:r>
        <w:rPr>
          <w:lang w:val="id_ID" w:bidi="id_ID"/>
        </w:rPr>
        <w:t xml:space="preserve"> Lalukanlah mataku dari pada melihat hal yang hampa, hidupkanlah aku dengan jalan-jalan yang Kautunjukkan!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38</w:t>
      </w:r>
      <w:r>
        <w:rPr>
          <w:lang w:val="id_ID" w:bidi="id_ID"/>
        </w:rPr>
        <w:t xml:space="preserve"> Teguhkanlah pada hamba-Mu ini janji-Mu, yang berlaku bagi orang yang takut kepada-Mu.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39</w:t>
      </w:r>
      <w:r>
        <w:rPr>
          <w:lang w:val="id_ID" w:bidi="id_ID"/>
        </w:rPr>
        <w:t xml:space="preserve"> Lalukanlah celaku yang menggetarkan aku, karena hukum-hukum-Mu adalah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40</w:t>
      </w:r>
      <w:r>
        <w:rPr>
          <w:lang w:val="id_ID" w:bidi="id_ID"/>
        </w:rPr>
        <w:t xml:space="preserve"> Sesungguhnya aku rindu kepada titah-titah-Mu, hidupkanlah aku dengan keadilan-Mu!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41</w:t>
      </w:r>
      <w:r>
        <w:rPr>
          <w:lang w:val="id_ID" w:bidi="id_ID"/>
        </w:rPr>
        <w:t xml:space="preserve"> Kiranya kasih setia-Mu mendatangi aku, ya Tuhan, keselamatan dari pada-Mu itu sesuai dengan janji-Mu,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42</w:t>
      </w:r>
      <w:r>
        <w:rPr>
          <w:lang w:val="id_ID" w:bidi="id_ID"/>
        </w:rPr>
        <w:t xml:space="preserve"> supaya aku dapat memberi jawab kepada orang yang mencela aku, sebab aku percaya kepada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43</w:t>
      </w:r>
      <w:r>
        <w:rPr>
          <w:lang w:val="id_ID" w:bidi="id_ID"/>
        </w:rPr>
        <w:t xml:space="preserve"> Janganlah sekali-kali mencabut firman kebenaran dari mulutku, sebab aku berharap kepada hukum-hukum-Mu.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44</w:t>
      </w:r>
      <w:r>
        <w:rPr>
          <w:lang w:val="id_ID" w:bidi="id_ID"/>
        </w:rPr>
        <w:t xml:space="preserve"> Aku hendak berpegang pada Taurat-Mu senantiasa, untuk seterusnya dan selamanya.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45</w:t>
      </w:r>
      <w:r>
        <w:rPr>
          <w:lang w:val="id_ID" w:bidi="id_ID"/>
        </w:rPr>
        <w:t xml:space="preserve"> Aku hendak hidup dalam kelegaan, sebab aku mencari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46</w:t>
      </w:r>
      <w:r>
        <w:rPr>
          <w:lang w:val="id_ID" w:bidi="id_ID"/>
        </w:rPr>
        <w:t xml:space="preserve"> Aku hendak berbicara tentang peringatan-peringatan-Mu di hadapan raja-raja, dan aku tidak akan mendapat malu.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47</w:t>
      </w:r>
      <w:r>
        <w:rPr>
          <w:lang w:val="id_ID" w:bidi="id_ID"/>
        </w:rPr>
        <w:t xml:space="preserve"> Aku hendak bergemar dalam perintah-perintah-Mu yang kucintai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48</w:t>
      </w:r>
      <w:r>
        <w:rPr>
          <w:lang w:val="id_ID" w:bidi="id_ID"/>
        </w:rPr>
        <w:t xml:space="preserve"> Aku menaikkan tanganku kepada perintah-perintah-Mu yang kucintai, dan aku hendak merenungkan ketetapan-ketetapan-Mu.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49</w:t>
      </w:r>
      <w:r>
        <w:rPr>
          <w:lang w:val="id_ID" w:bidi="id_ID"/>
        </w:rPr>
        <w:t xml:space="preserve"> Ingatlah firman yang Kaukatakan kepada hamba-Mu, oleh karena Engkau telah membuat aku berharap.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50</w:t>
      </w:r>
      <w:r>
        <w:rPr>
          <w:lang w:val="id_ID" w:bidi="id_ID"/>
        </w:rPr>
        <w:t xml:space="preserve"> Inilah penghiburanku dalam sengsaraku, bahwa janji-Mu menghidupkan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51</w:t>
      </w:r>
      <w:r>
        <w:rPr>
          <w:lang w:val="id_ID" w:bidi="id_ID"/>
        </w:rPr>
        <w:t xml:space="preserve"> Orang-orang yang kurang ajar sangat mencemoohkan aku, tetapi aku tidak menyimpang dari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52</w:t>
      </w:r>
      <w:r>
        <w:rPr>
          <w:lang w:val="id_ID" w:bidi="id_ID"/>
        </w:rPr>
        <w:t xml:space="preserve"> Aku ingat kepada hukum-hukum-Mu yang dari dahulu kala, ya Tuhan, maka terhiburlah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53</w:t>
      </w:r>
      <w:r>
        <w:rPr>
          <w:lang w:val="id_ID" w:bidi="id_ID"/>
        </w:rPr>
        <w:t xml:space="preserve"> Aku menjadi gusar terhadap orang-orang fasik, yang meninggalkan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54</w:t>
      </w:r>
      <w:r>
        <w:rPr>
          <w:lang w:val="id_ID" w:bidi="id_ID"/>
        </w:rPr>
        <w:t xml:space="preserve"> Ketetapan-ketetapan-Mu adalah nyanyian mazmur bagiku di rumah yang kudiami sebagai orang asing.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55</w:t>
      </w:r>
      <w:r>
        <w:rPr>
          <w:lang w:val="id_ID" w:bidi="id_ID"/>
        </w:rPr>
        <w:t xml:space="preserve"> Pada waktu malam aku ingat kepada nama-Mu, ya Tuhan; aku hendak berpegang pada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56</w:t>
      </w:r>
      <w:r>
        <w:rPr>
          <w:lang w:val="id_ID" w:bidi="id_ID"/>
        </w:rPr>
        <w:t xml:space="preserve"> Inilah yang kuperoleh, bahwa aku memegang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57</w:t>
      </w:r>
      <w:r>
        <w:rPr>
          <w:lang w:val="id_ID" w:bidi="id_ID"/>
        </w:rPr>
        <w:t xml:space="preserve"> Bagianku ialah Tuhan, aku telah berjanji untuk berpegang pada firman-firman-Mu.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58</w:t>
      </w:r>
      <w:r>
        <w:rPr>
          <w:lang w:val="id_ID" w:bidi="id_ID"/>
        </w:rPr>
        <w:t xml:space="preserve"> Aku memohon belas kasihan-Mu dengan segenap hati, kasihanilah aku sesuai dengan janji-Mu.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59</w:t>
      </w:r>
      <w:r>
        <w:rPr>
          <w:lang w:val="id_ID" w:bidi="id_ID"/>
        </w:rPr>
        <w:t xml:space="preserve"> Aku memikirkan jalan-jalan hidupku, dan melangkahkan kakiku menuju peringatan-peringatan-Mu.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60</w:t>
      </w:r>
      <w:r>
        <w:rPr>
          <w:lang w:val="id_ID" w:bidi="id_ID"/>
        </w:rPr>
        <w:t xml:space="preserve"> Aku bersegera dan tidak berlambat-lambat untuk berpegang pada perintah-perintah-Mu.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61</w:t>
      </w:r>
      <w:r>
        <w:rPr>
          <w:lang w:val="id_ID" w:bidi="id_ID"/>
        </w:rPr>
        <w:t xml:space="preserve"> Tali-tali orang-orang fasik membelit aku, tetapi Taurat-Mu tidak kulupakan.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62</w:t>
      </w:r>
      <w:r>
        <w:rPr>
          <w:lang w:val="id_ID" w:bidi="id_ID"/>
        </w:rPr>
        <w:t xml:space="preserve"> Tengah malam aku bangun untuk bersyukur kepada-Mu atas hukum-hukum-Mu yang adil.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63</w:t>
      </w:r>
      <w:r>
        <w:rPr>
          <w:lang w:val="id_ID" w:bidi="id_ID"/>
        </w:rPr>
        <w:t xml:space="preserve"> Aku bersekutu dengan semua orang yang takut kepada-Mu, dan dengan orang-orang yang berpegang pada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64</w:t>
      </w:r>
      <w:r>
        <w:rPr>
          <w:lang w:val="id_ID" w:bidi="id_ID"/>
        </w:rPr>
        <w:t xml:space="preserve"> Bumi penuh dengan kasih setia-Mu, ya Tuhan, ajarkanlah ketetapan-ketetapan-Mu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65</w:t>
      </w:r>
      <w:r>
        <w:rPr>
          <w:lang w:val="id_ID" w:bidi="id_ID"/>
        </w:rPr>
        <w:t xml:space="preserve"> Kebajikan telah Kaulakukan kepada hamba-Mu, ya Tuhan, sesuai dengan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66</w:t>
      </w:r>
      <w:r>
        <w:rPr>
          <w:lang w:val="id_ID" w:bidi="id_ID"/>
        </w:rPr>
        <w:t xml:space="preserve"> Ajarkanlah kepadaku kebijaksanaan dan pengetahuan yang baik, sebab aku percaya kepada perintah-perintah-Mu.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67</w:t>
      </w:r>
      <w:r>
        <w:rPr>
          <w:lang w:val="id_ID" w:bidi="id_ID"/>
        </w:rPr>
        <w:t xml:space="preserve"> Sebelum aku tertindas, aku menyimpang, tetapi sekarang aku berpegang pada janji-Mu.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68</w:t>
      </w:r>
      <w:r>
        <w:rPr>
          <w:lang w:val="id_ID" w:bidi="id_ID"/>
        </w:rPr>
        <w:t xml:space="preserve"> Engkau baik dan berbuat baik; ajarkanlah ketetapan-ketetapan-Mu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69</w:t>
      </w:r>
      <w:r>
        <w:rPr>
          <w:lang w:val="id_ID" w:bidi="id_ID"/>
        </w:rPr>
        <w:t xml:space="preserve"> Orang yang kurang ajar menodai aku dengan dusta, tetapi aku, dengan segenap hati aku akan memegang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70</w:t>
      </w:r>
      <w:r>
        <w:rPr>
          <w:lang w:val="id_ID" w:bidi="id_ID"/>
        </w:rPr>
        <w:t xml:space="preserve"> Hati mereka tebal seperti lemak, tetapi aku, Taurat-Mu ialah kesukaanku.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71</w:t>
      </w:r>
      <w:r>
        <w:rPr>
          <w:lang w:val="id_ID" w:bidi="id_ID"/>
        </w:rPr>
        <w:t xml:space="preserve"> Bahwa aku tertindas itu baik bagiku, supaya aku belajar ketetapan-ketetapan-Mu.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72</w:t>
      </w:r>
      <w:r>
        <w:rPr>
          <w:lang w:val="id_ID" w:bidi="id_ID"/>
        </w:rPr>
        <w:t xml:space="preserve"> Taurat yang Kausampaikan adalah baik bagiku, lebih dari pada ribuan keping emas dan perak.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73</w:t>
      </w:r>
      <w:r>
        <w:rPr>
          <w:lang w:val="id_ID" w:bidi="id_ID"/>
        </w:rPr>
        <w:t xml:space="preserve"> Tangan-Mu telah menjadikan aku dan membentuk aku, berilah aku pengertian, supaya aku dapat belajar perintah-perintah-Mu.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74</w:t>
      </w:r>
      <w:r>
        <w:rPr>
          <w:lang w:val="id_ID" w:bidi="id_ID"/>
        </w:rPr>
        <w:t xml:space="preserve"> Orang-orang yang takut kepada-Mu melihat aku dan bersukacita, sebab aku berharap kepada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75</w:t>
      </w:r>
      <w:r>
        <w:rPr>
          <w:lang w:val="id_ID" w:bidi="id_ID"/>
        </w:rPr>
        <w:t xml:space="preserve"> Aku tahu, ya Tuhan, bahwa hukum-hukum-Mu adil, dan bahwa Engkau telah menindas aku dalam kesetiaan.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76</w:t>
      </w:r>
      <w:r>
        <w:rPr>
          <w:lang w:val="id_ID" w:bidi="id_ID"/>
        </w:rPr>
        <w:t xml:space="preserve"> Biarlah kiranya kasih setia-Mu menjadi penghiburanku, sesuai dengan janji yang Kauucapkan kepada hamba-Mu.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77</w:t>
      </w:r>
      <w:r>
        <w:rPr>
          <w:lang w:val="id_ID" w:bidi="id_ID"/>
        </w:rPr>
        <w:t xml:space="preserve"> Biarlah rahmat-Mu sampai kepadaku, supaya aku hidup, sebab Taurat-Mu adalah kegemaranku.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78</w:t>
      </w:r>
      <w:r>
        <w:rPr>
          <w:lang w:val="id_ID" w:bidi="id_ID"/>
        </w:rPr>
        <w:t xml:space="preserve"> Biarlah orang-orang yang kurang ajar mendapat malu, karena mereka berlaku bengkok terhadap aku tanpa alasan; tetapi aku akan merenungkan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79</w:t>
      </w:r>
      <w:r>
        <w:rPr>
          <w:lang w:val="id_ID" w:bidi="id_ID"/>
        </w:rPr>
        <w:t xml:space="preserve"> Biarlah berbalik kepadaku orang-orang yang takut kepada-Mu, orang-orang yang tahu peringatan-peringatan-Mu.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80</w:t>
      </w:r>
      <w:r>
        <w:rPr>
          <w:lang w:val="id_ID" w:bidi="id_ID"/>
        </w:rPr>
        <w:t xml:space="preserve"> Biarlah hatiku tulus dalam ketetapan-ketetapan-Mu, supaya jangan aku mendapat malu.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81</w:t>
      </w:r>
      <w:r>
        <w:rPr>
          <w:lang w:val="id_ID" w:bidi="id_ID"/>
        </w:rPr>
        <w:t xml:space="preserve"> Habis jiwaku merindukan keselamatan dari pada-Mu, aku berharap kepada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82</w:t>
      </w:r>
      <w:r>
        <w:rPr>
          <w:lang w:val="id_ID" w:bidi="id_ID"/>
        </w:rPr>
        <w:t xml:space="preserve"> Habis mataku merindukan janji-Mu; aku berkata: ”Bilakah Engkau akan menghiburkan aku?”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83</w:t>
      </w:r>
      <w:r>
        <w:rPr>
          <w:lang w:val="id_ID" w:bidi="id_ID"/>
        </w:rPr>
        <w:t xml:space="preserve"> Sebab aku telah menjadi seperti kirbat yang diasapi; namun ketetapan-ketetapan-Mu tidak kulupakan.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84</w:t>
      </w:r>
      <w:r>
        <w:rPr>
          <w:lang w:val="id_ID" w:bidi="id_ID"/>
        </w:rPr>
        <w:t xml:space="preserve"> Berapa lagi hari-hari hamba-Mu ini? Bilakah Engkau menghukum orang-orang yang mengejar aku?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85</w:t>
      </w:r>
      <w:r>
        <w:rPr>
          <w:lang w:val="id_ID" w:bidi="id_ID"/>
        </w:rPr>
        <w:t xml:space="preserve"> Orang-orang yang kurang ajar telah menggali lobang bagiku, orang-orang yang tidak menuruti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86</w:t>
      </w:r>
      <w:r>
        <w:rPr>
          <w:lang w:val="id_ID" w:bidi="id_ID"/>
        </w:rPr>
        <w:t xml:space="preserve"> Segala perintah-Mu dapat dipercaya; mereka mengejar aku tanpa alasan – tolonglah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87</w:t>
      </w:r>
      <w:r>
        <w:rPr>
          <w:lang w:val="id_ID" w:bidi="id_ID"/>
        </w:rPr>
        <w:t xml:space="preserve"> Hampir saja mereka menghabisi aku di bumi, tetapi aku tidak meninggalkan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88</w:t>
      </w:r>
      <w:r>
        <w:rPr>
          <w:lang w:val="id_ID" w:bidi="id_ID"/>
        </w:rPr>
        <w:t xml:space="preserve"> Hidupkanlah aku sesuai dengan kasih setia-Mu, supaya aku berpegang pada peringatan yang Kauberikan.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89</w:t>
      </w:r>
      <w:r>
        <w:rPr>
          <w:lang w:val="id_ID" w:bidi="id_ID"/>
        </w:rPr>
        <w:t xml:space="preserve"> Untuk selama-lamanya, ya Tuhan, firman-Mu tetap teguh di sorga.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90</w:t>
      </w:r>
      <w:r>
        <w:rPr>
          <w:lang w:val="id_ID" w:bidi="id_ID"/>
        </w:rPr>
        <w:t xml:space="preserve"> Kesetiaan-Mu dari keturunan ke keturunan; Engkau menegakkan bumi, sehingga tetap 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91</w:t>
      </w:r>
      <w:r>
        <w:rPr>
          <w:lang w:val="id_ID" w:bidi="id_ID"/>
        </w:rPr>
        <w:t xml:space="preserve"> Menurut hukum-hukum-Mu semuanya itu ada sekarang, sebab segala sesuatu melayani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92</w:t>
      </w:r>
      <w:r>
        <w:rPr>
          <w:lang w:val="id_ID" w:bidi="id_ID"/>
        </w:rPr>
        <w:t xml:space="preserve"> Sekiranya Taurat-Mu tidak menjadi kegemaranku, maka aku telah binasa dalam sengsaraku.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93</w:t>
      </w:r>
      <w:r>
        <w:rPr>
          <w:lang w:val="id_ID" w:bidi="id_ID"/>
        </w:rPr>
        <w:t xml:space="preserve"> Untuk selama-lamanya aku tidak melupakan titah-titah-Mu, sebab dengan itu Engkau menghidupkan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94</w:t>
      </w:r>
      <w:r>
        <w:rPr>
          <w:lang w:val="id_ID" w:bidi="id_ID"/>
        </w:rPr>
        <w:t xml:space="preserve"> Aku kepunyaan-Mu, selamatkanlah aku, sebab aku mencari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95</w:t>
      </w:r>
      <w:r>
        <w:rPr>
          <w:lang w:val="id_ID" w:bidi="id_ID"/>
        </w:rPr>
        <w:t xml:space="preserve"> Orang-orang fasik menantikan aku untuk membinasakan aku; tetapi aku hendak memperhatikan peringatan-peringatan-Mu.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96</w:t>
      </w:r>
      <w:r>
        <w:rPr>
          <w:lang w:val="id_ID" w:bidi="id_ID"/>
        </w:rPr>
        <w:t xml:space="preserve"> Aku melihat batas-batas kesempurnaan, tetapi perintah-Mu luas sekali.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97</w:t>
      </w:r>
      <w:r>
        <w:rPr>
          <w:lang w:val="id_ID" w:bidi="id_ID"/>
        </w:rPr>
        <w:t xml:space="preserve"> Betapa kucintai Taurat-Mu! Aku merenungkannya sepanjang hari.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98</w:t>
      </w:r>
      <w:r>
        <w:rPr>
          <w:lang w:val="id_ID" w:bidi="id_ID"/>
        </w:rPr>
        <w:t xml:space="preserve"> Perintah-Mu membuat aku lebih bijaksana dari pada musuh-musuhku, sebab selama-lamanya itu ada 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99</w:t>
      </w:r>
      <w:r>
        <w:rPr>
          <w:lang w:val="id_ID" w:bidi="id_ID"/>
        </w:rPr>
        <w:t xml:space="preserve"> Aku lebih berakal budi dari pada semua pengajarku, sebab peringatan-peringatan-Mu kurenungkan.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100</w:t>
      </w:r>
      <w:r>
        <w:rPr>
          <w:lang w:val="id_ID" w:bidi="id_ID"/>
        </w:rPr>
        <w:t xml:space="preserve"> Aku lebih mengerti dari pada orang-orang tua, sebab aku memegang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101</w:t>
      </w:r>
      <w:r>
        <w:rPr>
          <w:lang w:val="id_ID" w:bidi="id_ID"/>
        </w:rPr>
        <w:t xml:space="preserve"> Terhadap segala jalan kejahatan aku menahan kakiku, supaya aku berpegang pada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102</w:t>
      </w:r>
      <w:r>
        <w:rPr>
          <w:lang w:val="id_ID" w:bidi="id_ID"/>
        </w:rPr>
        <w:t xml:space="preserve"> Aku tidak menyimpang dari hukum-hukum-Mu, sebab Engkaulah yang mengajar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103</w:t>
      </w:r>
      <w:r>
        <w:rPr>
          <w:lang w:val="id_ID" w:bidi="id_ID"/>
        </w:rPr>
        <w:t xml:space="preserve"> Betapa manisnya janji-Mu itu bagi langit-langitku, lebih dari pada madu bagi mulutku.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104</w:t>
      </w:r>
      <w:r>
        <w:rPr>
          <w:lang w:val="id_ID" w:bidi="id_ID"/>
        </w:rPr>
        <w:t xml:space="preserve"> Aku beroleh pengertian dari titah-titah-Mu, itulah sebabnya aku benci segala jalan dusta.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105</w:t>
      </w:r>
      <w:r>
        <w:rPr>
          <w:lang w:val="id_ID" w:bidi="id_ID"/>
        </w:rPr>
        <w:t xml:space="preserve"> Firman-Mu itu pelita bagi kakiku dan terang bagi jalanku.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106</w:t>
      </w:r>
      <w:r>
        <w:rPr>
          <w:lang w:val="id_ID" w:bidi="id_ID"/>
        </w:rPr>
        <w:t xml:space="preserve"> Aku telah bersumpah dan aku akan menepatinya, untuk berpegang pada hukum-hukum-Mu yang adil.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107</w:t>
      </w:r>
      <w:r>
        <w:rPr>
          <w:lang w:val="id_ID" w:bidi="id_ID"/>
        </w:rPr>
        <w:t xml:space="preserve"> Aku sangat tertindas, ya Tuhan, hidupkanlah aku sesuai dengan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108</w:t>
      </w:r>
      <w:r>
        <w:rPr>
          <w:lang w:val="id_ID" w:bidi="id_ID"/>
        </w:rPr>
        <w:t xml:space="preserve"> Kiranya persembahan sukarela yang berupa puji-pujian berkenan kepada-Mu, ya Tuhan, dan ajarkanlah hukum-hukum-Mu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109</w:t>
      </w:r>
      <w:r>
        <w:rPr>
          <w:lang w:val="id_ID" w:bidi="id_ID"/>
        </w:rPr>
        <w:t xml:space="preserve"> Aku selalu mempertaruhkan nyawaku, namun Taurat-Mu tidak kulupakan.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110</w:t>
      </w:r>
      <w:r>
        <w:rPr>
          <w:lang w:val="id_ID" w:bidi="id_ID"/>
        </w:rPr>
        <w:t xml:space="preserve"> Orang-orang fasik telah memasang jerat terhadap aku, tetapi aku tidak sesat dari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111</w:t>
      </w:r>
      <w:r>
        <w:rPr>
          <w:lang w:val="id_ID" w:bidi="id_ID"/>
        </w:rPr>
        <w:t xml:space="preserve"> Peringatan-peringatan-Mu adalah milik pusakaku untuk selama-lamanya, sebab semuanya itu kegirangan hatiku.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112</w:t>
      </w:r>
      <w:r>
        <w:rPr>
          <w:lang w:val="id_ID" w:bidi="id_ID"/>
        </w:rPr>
        <w:t xml:space="preserve"> Telah kucondongkan hatiku untuk melakukan ketetapan-ketetapan-Mu, untuk selama-lamanya, sampai saat terakhir.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113</w:t>
      </w:r>
      <w:r>
        <w:rPr>
          <w:lang w:val="id_ID" w:bidi="id_ID"/>
        </w:rPr>
        <w:t xml:space="preserve"> Orang yang bimbang hati kubenci, tetapi Taurat-Mu kucintai.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114</w:t>
      </w:r>
      <w:r>
        <w:rPr>
          <w:lang w:val="id_ID" w:bidi="id_ID"/>
        </w:rPr>
        <w:t xml:space="preserve"> Engkaulah persembunyianku dan perisaiku; aku berharap kepada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115</w:t>
      </w:r>
      <w:r>
        <w:rPr>
          <w:lang w:val="id_ID" w:bidi="id_ID"/>
        </w:rPr>
        <w:t xml:space="preserve"> Menjauhlah dari padaku, hai penjahat-penjahat; aku hendak memegang perintah-perintah Allahku.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116</w:t>
      </w:r>
      <w:r>
        <w:rPr>
          <w:lang w:val="id_ID" w:bidi="id_ID"/>
        </w:rPr>
        <w:t xml:space="preserve"> Topanglah aku sesuai dengan janji-Mu, supaya aku hidup, dan janganlah membuat aku malu dalam pengharapanku.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117</w:t>
      </w:r>
      <w:r>
        <w:rPr>
          <w:lang w:val="id_ID" w:bidi="id_ID"/>
        </w:rPr>
        <w:t xml:space="preserve"> Sokonglah aku, supaya aku selamat; aku hendak bersukacita dalam ketetapan-ketetapan-Mu senantiasa.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118</w:t>
      </w:r>
      <w:r>
        <w:rPr>
          <w:lang w:val="id_ID" w:bidi="id_ID"/>
        </w:rPr>
        <w:t xml:space="preserve"> Engkau menolak semua orang yang sesat dari ketetapan-ketetapan-Mu, sebab sia-sia tipu muslihat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119</w:t>
      </w:r>
      <w:r>
        <w:rPr>
          <w:lang w:val="id_ID" w:bidi="id_ID"/>
        </w:rPr>
        <w:t xml:space="preserve"> Sebagai sanga Kauanggap semua orang fasik di bumi; sebab itu aku mencintai peringatan-peringatan-Mu.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120</w:t>
      </w:r>
      <w:r>
        <w:rPr>
          <w:lang w:val="id_ID" w:bidi="id_ID"/>
        </w:rPr>
        <w:t xml:space="preserve"> Badanku gemetar karena ketakutan terhadap Engkau, aku takut kepada penghukuman-Mu.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121</w:t>
      </w:r>
      <w:r>
        <w:rPr>
          <w:lang w:val="id_ID" w:bidi="id_ID"/>
        </w:rPr>
        <w:t xml:space="preserve"> Aku telah menjalankan hukum dan keadilan; janganlah menyerahkan aku kepada pemeras-pemerasku!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122</w:t>
      </w:r>
      <w:r>
        <w:rPr>
          <w:lang w:val="id_ID" w:bidi="id_ID"/>
        </w:rPr>
        <w:t xml:space="preserve"> Jadilah jaminan bagi hamba-Mu untuk kebaikan, janganlah orang-orang yang kurang ajar memeras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123</w:t>
      </w:r>
      <w:r>
        <w:rPr>
          <w:lang w:val="id_ID" w:bidi="id_ID"/>
        </w:rPr>
        <w:t xml:space="preserve"> Mataku sangat merindukan keselamatan dari pada-Mu dan merindukan janji-Mu yang adil.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124</w:t>
      </w:r>
      <w:r>
        <w:rPr>
          <w:lang w:val="id_ID" w:bidi="id_ID"/>
        </w:rPr>
        <w:t xml:space="preserve"> Perlakukanlah hamba-Mu sesuai dengan kasih setia-Mu, dan ajarkanlah ketetapan-ketetapan-Mu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125</w:t>
      </w:r>
      <w:r>
        <w:rPr>
          <w:lang w:val="id_ID" w:bidi="id_ID"/>
        </w:rPr>
        <w:t xml:space="preserve"> Hamba-Mu aku ini, buatlah aku mengerti, supaya aku tahu peringatan-peringatan-Mu.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126</w:t>
      </w:r>
      <w:r>
        <w:rPr>
          <w:lang w:val="id_ID" w:bidi="id_ID"/>
        </w:rPr>
        <w:t xml:space="preserve"> Waktu untuk bertindak telah tiba bagi Tuhan; mereka telah merombak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127</w:t>
      </w:r>
      <w:r>
        <w:rPr>
          <w:lang w:val="id_ID" w:bidi="id_ID"/>
        </w:rPr>
        <w:t xml:space="preserve"> Itulah sebabnya aku mencintai perintah-perintah-Mu lebih dari pada emas, bahkan dari pada emas tua.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128</w:t>
      </w:r>
      <w:r>
        <w:rPr>
          <w:lang w:val="id_ID" w:bidi="id_ID"/>
        </w:rPr>
        <w:t xml:space="preserve"> Itulah sebabnya aku hidup jujur sesuai dengan segala titah-Mu; segala jalan dusta aku benci.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129</w:t>
      </w:r>
      <w:r>
        <w:rPr>
          <w:lang w:val="id_ID" w:bidi="id_ID"/>
        </w:rPr>
        <w:t xml:space="preserve"> Peringatan-peringatan-Mu ajaib, itulah sebabnya jiwaku memegangnya.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130</w:t>
      </w:r>
      <w:r>
        <w:rPr>
          <w:lang w:val="id_ID" w:bidi="id_ID"/>
        </w:rPr>
        <w:t xml:space="preserve"> Bila tersingkap, firman-firman-Mu memberi terang, memberi pengertian kepada orang-orang bodoh.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131</w:t>
      </w:r>
      <w:r>
        <w:rPr>
          <w:lang w:val="id_ID" w:bidi="id_ID"/>
        </w:rPr>
        <w:t xml:space="preserve"> Mulutku kungangakan dan megap-megap, sebab aku mendambakan perintah-perintah-Mu.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132</w:t>
      </w:r>
      <w:r>
        <w:rPr>
          <w:lang w:val="id_ID" w:bidi="id_ID"/>
        </w:rPr>
        <w:t xml:space="preserve"> Berpalinglah kepadaku dan kasihanilah aku, sebagaimana sepatutnya terhadap orang-orang yang mencintai nama-Mu.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133</w:t>
      </w:r>
      <w:r>
        <w:rPr>
          <w:lang w:val="id_ID" w:bidi="id_ID"/>
        </w:rPr>
        <w:t xml:space="preserve"> Teguhkanlah langkahku oleh janji-Mu, dan janganlah segala kejahatan berkuasa atasku.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134</w:t>
      </w:r>
      <w:r>
        <w:rPr>
          <w:lang w:val="id_ID" w:bidi="id_ID"/>
        </w:rPr>
        <w:t xml:space="preserve"> Bebaskanlah aku dari pada pemerasan manusia, supaya aku berpegang pada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135</w:t>
      </w:r>
      <w:r>
        <w:rPr>
          <w:lang w:val="id_ID" w:bidi="id_ID"/>
        </w:rPr>
        <w:t xml:space="preserve"> Sinarilah hamba-Mu dengan wajah-Mu, dan ajarkanlah ketetapan-ketetapan-Mu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136</w:t>
      </w:r>
      <w:r>
        <w:rPr>
          <w:lang w:val="id_ID" w:bidi="id_ID"/>
        </w:rPr>
        <w:t xml:space="preserve"> Air mataku berlinang seperti aliran air, karena orang tidak berpegang pada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137</w:t>
      </w:r>
      <w:r>
        <w:rPr>
          <w:lang w:val="id_ID" w:bidi="id_ID"/>
        </w:rPr>
        <w:t xml:space="preserve"> Engkau adil, ya Tuhan, dan hukum-hukum-Mu benar.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138</w:t>
      </w:r>
      <w:r>
        <w:rPr>
          <w:lang w:val="id_ID" w:bidi="id_ID"/>
        </w:rPr>
        <w:t xml:space="preserve"> Telah Kauperintahkan peringatan-peringatan-Mu dalam keadilan dan dalam kesetiaan belaka.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139</w:t>
      </w:r>
      <w:r>
        <w:rPr>
          <w:lang w:val="id_ID" w:bidi="id_ID"/>
        </w:rPr>
        <w:t xml:space="preserve"> Nyala cintaku menghabiskan aku, sebab para lawanku melupakan segala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140</w:t>
      </w:r>
      <w:r>
        <w:rPr>
          <w:lang w:val="id_ID" w:bidi="id_ID"/>
        </w:rPr>
        <w:t xml:space="preserve"> Janji-Mu sangat teruji, dan hamba-Mu mencintainya.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141</w:t>
      </w:r>
      <w:r>
        <w:rPr>
          <w:lang w:val="id_ID" w:bidi="id_ID"/>
        </w:rPr>
        <w:t xml:space="preserve"> Aku ini kecil dan hina, tetapi titah-titah-Mu tidak kulupakan.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142</w:t>
      </w:r>
      <w:r>
        <w:rPr>
          <w:lang w:val="id_ID" w:bidi="id_ID"/>
        </w:rPr>
        <w:t xml:space="preserve"> Keadilan-Mu adil untuk selama-lamanya, dan Taurat-Mu benar.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143</w:t>
      </w:r>
      <w:r>
        <w:rPr>
          <w:lang w:val="id_ID" w:bidi="id_ID"/>
        </w:rPr>
        <w:t xml:space="preserve"> Aku ditimpa kesesakan dan kesusahan, tetapi perintah-perintah-Mu menjadi kesukaanku.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144</w:t>
      </w:r>
      <w:r>
        <w:rPr>
          <w:lang w:val="id_ID" w:bidi="id_ID"/>
        </w:rPr>
        <w:t xml:space="preserve"> Peringatan-peringatan-Mu adil untuk selama-lamanya, buatlah aku mengerti, supaya aku hidup.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145</w:t>
      </w:r>
      <w:r>
        <w:rPr>
          <w:lang w:val="id_ID" w:bidi="id_ID"/>
        </w:rPr>
        <w:t xml:space="preserve"> Aku berseru dengan segenap hati; jawablah aku, ya Tuhan! Ketetapan-ketetapan-Mu hendak kupegang.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146</w:t>
      </w:r>
      <w:r>
        <w:rPr>
          <w:lang w:val="id_ID" w:bidi="id_ID"/>
        </w:rPr>
        <w:t xml:space="preserve"> Aku berseru kepada-Mu; selamatkanlah aku! Aku hendak berpegang pada peringatan-peringatan-Mu.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147</w:t>
      </w:r>
      <w:r>
        <w:rPr>
          <w:lang w:val="id_ID" w:bidi="id_ID"/>
        </w:rPr>
        <w:t xml:space="preserve"> Pagi-pagi buta aku bangun dan berteriak minta tolong; aku berharap kepada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148</w:t>
      </w:r>
      <w:r>
        <w:rPr>
          <w:lang w:val="id_ID" w:bidi="id_ID"/>
        </w:rPr>
        <w:t xml:space="preserve"> Aku bangun mendahului waktu jaga malam untuk merenungkan janji-Mu.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149</w:t>
      </w:r>
      <w:r>
        <w:rPr>
          <w:lang w:val="id_ID" w:bidi="id_ID"/>
        </w:rPr>
        <w:t xml:space="preserve"> Dengarlah suaraku sesuai dengan kasih setia-Mu; ya Tuhan, hidupkanlah aku sesuai dengan hukum-Mu.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150</w:t>
      </w:r>
      <w:r>
        <w:rPr>
          <w:lang w:val="id_ID" w:bidi="id_ID"/>
        </w:rPr>
        <w:t xml:space="preserve"> Mendekat orang-orang yang mengejar aku dengan maksud jahat, mereka menjauh dari Taurat-Mu.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151</w:t>
      </w:r>
      <w:r>
        <w:rPr>
          <w:lang w:val="id_ID" w:bidi="id_ID"/>
        </w:rPr>
        <w:t xml:space="preserve"> Engkau dekat, ya Tuhan, dan segala perintah-Mu adalah benar.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152</w:t>
      </w:r>
      <w:r>
        <w:rPr>
          <w:lang w:val="id_ID" w:bidi="id_ID"/>
        </w:rPr>
        <w:t xml:space="preserve"> Sejak dahulu aku tahu dari peringatan-peringatan-Mu, bahwa Engkau telah menetapkannya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153</w:t>
      </w:r>
      <w:r>
        <w:rPr>
          <w:lang w:val="id_ID" w:bidi="id_ID"/>
        </w:rPr>
        <w:t xml:space="preserve"> Lihatlah sengsaraku dan luputkanlah aku, sebab Taurat-Mu tidak kulupakan.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154</w:t>
      </w:r>
      <w:r>
        <w:rPr>
          <w:lang w:val="id_ID" w:bidi="id_ID"/>
        </w:rPr>
        <w:t xml:space="preserve"> Perjuangkanlah perkaraku dan tebuslah aku, hidupkanlah aku sesuai dengan janji-Mu.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155</w:t>
      </w:r>
      <w:r>
        <w:rPr>
          <w:lang w:val="id_ID" w:bidi="id_ID"/>
        </w:rPr>
        <w:t xml:space="preserve"> Keselamatan menjauh dari orang-orang fasik, sebab ketetapan-ketetapan-Mu tidaklah mereka cari.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156</w:t>
      </w:r>
      <w:r>
        <w:rPr>
          <w:lang w:val="id_ID" w:bidi="id_ID"/>
        </w:rPr>
        <w:t xml:space="preserve"> Rahmat-Mu berlimpah, ya Tuhan, hidupkanlah aku sesuai dengan hukum-hukum-Mu.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157</w:t>
      </w:r>
      <w:r>
        <w:rPr>
          <w:lang w:val="id_ID" w:bidi="id_ID"/>
        </w:rPr>
        <w:t xml:space="preserve"> Pengejar dan lawanku banyak, tetapi aku tidak menyimpang dari peringatan-peringatan-Mu.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158</w:t>
      </w:r>
      <w:r>
        <w:rPr>
          <w:lang w:val="id_ID" w:bidi="id_ID"/>
        </w:rPr>
        <w:t xml:space="preserve"> Melihat pengkhianat-pengkhianat, aku merasa jemu, karena mereka tidak berpegang pada janji-Mu.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159</w:t>
      </w:r>
      <w:r>
        <w:rPr>
          <w:lang w:val="id_ID" w:bidi="id_ID"/>
        </w:rPr>
        <w:t xml:space="preserve"> Lihatlah, betapa aku mencintai titah-titah-Mu! Ya Tuhan, hidupkanlah aku sesuai dengan kasih setia-Mu.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160</w:t>
      </w:r>
      <w:r>
        <w:rPr>
          <w:lang w:val="id_ID" w:bidi="id_ID"/>
        </w:rPr>
        <w:t xml:space="preserve"> Dasar firman-Mu adalah kebenaran dan segala hukum-hukum-Mu yang adil adalah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161</w:t>
      </w:r>
      <w:r>
        <w:rPr>
          <w:lang w:val="id_ID" w:bidi="id_ID"/>
        </w:rPr>
        <w:t xml:space="preserve"> Pembesar-pembesar mengejar aku tanpa alasan, tetapi hanya terhadap firman-Mu hatiku gemetar.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162</w:t>
      </w:r>
      <w:r>
        <w:rPr>
          <w:lang w:val="id_ID" w:bidi="id_ID"/>
        </w:rPr>
        <w:t xml:space="preserve"> Aku gembira atas janji-Mu, seperti orang yang mendapat banyak jarahan.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163</w:t>
      </w:r>
      <w:r>
        <w:rPr>
          <w:lang w:val="id_ID" w:bidi="id_ID"/>
        </w:rPr>
        <w:t xml:space="preserve"> Aku benci dan merasa jijik terhadap dusta, tetapi Taurat-Mu kucintai.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164</w:t>
      </w:r>
      <w:r>
        <w:rPr>
          <w:lang w:val="id_ID" w:bidi="id_ID"/>
        </w:rPr>
        <w:t xml:space="preserve"> Tujuh kali dalam sehari aku memuji-muji Engkau, karena hukum-hukum-Mu yang adil.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165</w:t>
      </w:r>
      <w:r>
        <w:rPr>
          <w:lang w:val="id_ID" w:bidi="id_ID"/>
        </w:rPr>
        <w:t xml:space="preserve"> Besarlah ketenteraman pada orang-orang yang mencintai Taurat-Mu, tidak ada batu sandungan bagi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166</w:t>
      </w:r>
      <w:r>
        <w:rPr>
          <w:lang w:val="id_ID" w:bidi="id_ID"/>
        </w:rPr>
        <w:t xml:space="preserve"> Aku menantikan keselamatan dari pada-Mu, ya Tuhan, dan aku melakukan perintah-perintah-Mu.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167</w:t>
      </w:r>
      <w:r>
        <w:rPr>
          <w:lang w:val="id_ID" w:bidi="id_ID"/>
        </w:rPr>
        <w:t xml:space="preserve"> Aku berpegang pada peringatan-peringatan-Mu, dan aku amat mencintainya.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168</w:t>
      </w:r>
      <w:r>
        <w:rPr>
          <w:lang w:val="id_ID" w:bidi="id_ID"/>
        </w:rPr>
        <w:t xml:space="preserve"> Aku berpegang pada titah-titah-Mu dan peringatan-peringatan-Mu, sebab seluruh hidupku terbuka di hadapan-Mu.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169</w:t>
      </w:r>
      <w:r>
        <w:rPr>
          <w:lang w:val="id_ID" w:bidi="id_ID"/>
        </w:rPr>
        <w:t xml:space="preserve"> Biarlah teriakku sampai ke hadapan-Mu, ya Tuhan; berilah aku pengertian sesuai dengan firman-Mu.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170</w:t>
      </w:r>
      <w:r>
        <w:rPr>
          <w:lang w:val="id_ID" w:bidi="id_ID"/>
        </w:rPr>
        <w:t xml:space="preserve"> Biarlah permohonanku datang ke hadapan-Mu; lepaskanlah aku sesuai dengan janji-Mu.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171</w:t>
      </w:r>
      <w:r>
        <w:rPr>
          <w:lang w:val="id_ID" w:bidi="id_ID"/>
        </w:rPr>
        <w:t xml:space="preserve"> Biarlah bibirku mengucapkan puji-pujian, sebab Engkau mengajarkan ketetapan-ketetapan-Mu kepadaku.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172</w:t>
      </w:r>
      <w:r>
        <w:rPr>
          <w:lang w:val="id_ID" w:bidi="id_ID"/>
        </w:rPr>
        <w:t xml:space="preserve"> Biarlah lidahku menyanyikan janji-Mu, sebab segala perintah-Mu benar.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173</w:t>
      </w:r>
      <w:r>
        <w:rPr>
          <w:lang w:val="id_ID" w:bidi="id_ID"/>
        </w:rPr>
        <w:t xml:space="preserve"> Biarlah tangan-Mu menjadi penolongku, sebab aku memilih titah-titah-Mu.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174</w:t>
      </w:r>
      <w:r>
        <w:rPr>
          <w:lang w:val="id_ID" w:bidi="id_ID"/>
        </w:rPr>
        <w:t xml:space="preserve"> Aku rindu kepada keselamatan dari pada-Mu, ya Tuhan, dan Taurat-Mu menjadi kesukaanku.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175</w:t>
      </w:r>
      <w:r>
        <w:rPr>
          <w:lang w:val="id_ID" w:bidi="id_ID"/>
        </w:rPr>
        <w:t xml:space="preserve"> Biarlah jiwaku hidup, supaya memuji-muji Engkau, dan biarlah hukum-hukum-Mu menolong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176</w:t>
      </w:r>
      <w:r>
        <w:rPr>
          <w:lang w:val="id_ID" w:bidi="id_ID"/>
        </w:rPr>
        <w:t xml:space="preserve"> Aku sesat seperti domba yang hilang, carilah hamba-Mu ini, sebab perintah-perintah-Mu tidak kulupakan.</w:t>
      </w:r>
    </w:p>
    <w:p>
      <w:pPr>
        <w:pStyle w:val="Heading2"/>
      </w:pPr>
      <w:r>
        <w:rPr>
          <w:lang w:val="id_ID" w:bidi="id_ID"/>
        </w:rPr>
        <w:t>Psalms 120:1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Dalam kesesakanku aku berseru kepada Tuhan dan Ia menjawab aku: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”Ya Tuhan, lepaskanlah aku dari pada bibir dusta, dari pada lidah penipu.”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Apakah yang diberikan kepadamu dan apakah yang ditambahkan kepadamu, hai lidah penipu?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Panah-panah yang tajam dari pahlawan dan bara kayu arar.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Celakalah aku, karena harus tinggal sebagai orang asing di Mesekh, karena harus diam di antara kemah-kemah Kedar!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Cukup lama aku tinggal bersama-sama dengan orang-orang yang membenci perdamaian.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ini suka perdamaian, tetapi apabila aku berbicara, maka mereka menghendaki perang.</w:t>
      </w:r>
    </w:p>
    <w:p>
      <w:pPr>
        <w:pStyle w:val="Heading2"/>
      </w:pPr>
      <w:r>
        <w:rPr>
          <w:lang w:val="id_ID" w:bidi="id_ID"/>
        </w:rPr>
        <w:t>Psalms 121:1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Aku melayangkan mataku ke gunung-gunung; dari manakah akan datang pertolonganku?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Pertolonganku ialah dari Tuhan, yang menjadikan langit dan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Ia takkan membiarkan kakimu goyah, Penjagamu tidak akan terlelap.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Sesungguhnya tidak terlelap dan tidak tertidur Penjaga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Tuhanlah Penjagamu, Tuhanlah naunganmu di sebelah tangan kananmu.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Matahari tidak menyakiti engkau pada waktu siang, atau bulan pada waktu malam.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Tuhan akan menjaga engkau terhadap segala kecelakaan; Ia akan menjaga nyawamu.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 akan menjaga keluar masukmu, dari sekarang sampai selama-lamanya.</w:t>
      </w:r>
    </w:p>
    <w:p>
      <w:pPr>
        <w:pStyle w:val="Heading2"/>
      </w:pPr>
      <w:r>
        <w:rPr>
          <w:lang w:val="id_ID" w:bidi="id_ID"/>
        </w:rPr>
        <w:t>Psalms 122:1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 Daud. Aku bersukacita, ketika dikatakan orang kepadaku: ”Mari kita pergi ke rumah Tuhan.”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Sekarang kaki kami berdiri di pintu gerbangmu, hai Yerusalem.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Hai Yerusalem, yang telah didirikan sebagai kota yang bersambung rapat,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ke mana suku-suku berziarah, yakni suku-suku Tuhan, untuk bersyukur kepada nama Tuhan sesuai dengan peraturan bagi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Sebab di sanalah ditaruh kursi-kursi pengadilan, kursi-kursi milik keluarga raja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Berdoalah untuk kesejahteraan Yerusalem: ”Biarlah orang-orang yang mencintaimu mendapat sentosa.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Biarlah kesejahteraan ada di lingkungan tembokmu, dan sentosa di dalam purimu!”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Oleh karena saudara-saudaraku dan teman-temanku aku hendak mengucapkan: ”Semoga kesejahteraan ada di dalammu!”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Oleh karena rumah Tuhan, Allah kita, aku hendak mencari kebaikan bagimu.</w:t>
      </w:r>
    </w:p>
    <w:p>
      <w:pPr>
        <w:pStyle w:val="Heading2"/>
      </w:pPr>
      <w:r>
        <w:rPr>
          <w:lang w:val="id_ID" w:bidi="id_ID"/>
        </w:rPr>
        <w:t>Psalms 123:1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Kepada-Mu aku melayangkan mataku, ya Engkau yang bersemayam di sorga.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Lihat, seperti mata para hamba laki-laki memandang kepada tangan tuannya, seperti mata hamba perempuan memandang kepada tangan nyonyanya, demikianlah mata kita memandang kepada Tuhan, Allah kita, sampai Ia mengasihani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Kasihanilah kami, ya Tuhan, kasihanilah kami, sebab kami sudah cukup kenyang dengan penghinaan;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jiwa kami sudah cukup kenyang dengan olok-olok orang-orang yang merasa aman, dengan penghinaan orang-orang yang sombong.</w:t>
      </w:r>
    </w:p>
    <w:p>
      <w:pPr>
        <w:pStyle w:val="Heading2"/>
      </w:pPr>
      <w:r>
        <w:rPr>
          <w:lang w:val="id_ID" w:bidi="id_ID"/>
        </w:rPr>
        <w:t>Psalms 124:1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 Daud. Jikalau bukan Tuhan yang memihak kepada kita, – biarlah Israel berkata demikian –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jikalau bukan Tuhan yang memihak kepada kita, ketika manusia bangkit melawan kita,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maka mereka telah menelan kita hidup-hidup, ketika amarah mereka menyala-nyala terhadap kita;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maka air telah menghanyutkan kita, dan sungai telah mengalir melingkupi diri kita,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maka telah mengalir melingkupi diri kita air yang meluap-luap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Terpujilah Tuhan yang tidak menyerahkan kita menjadi mangsa bagi gigi mereka!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Jiwa kita terluput seperti burung dari jerat penangkap burung; jerat itu telah putus, dan kita pun terluput!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Pertolongan kita adalah dalam nama Tuhan, yang menjadikan langit dan bumi.</w:t>
      </w:r>
    </w:p>
    <w:p>
      <w:pPr>
        <w:pStyle w:val="Heading2"/>
      </w:pPr>
      <w:r>
        <w:rPr>
          <w:lang w:val="id_ID" w:bidi="id_ID"/>
        </w:rPr>
        <w:t>Psalms 125:1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Orang-orang yang percaya kepada Tuhan adalah seperti gunung Sion yang tidak goyang, yang tetap untuk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Yerusalem, gunung-gunung sekelilingnya; demikianlah Tuhan sekeliling umat-Nya, dari sekarang sampai selama-lamanya.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Tongkat kerajaan orang fasik tidak akan tinggal tetap di atas tanah yang diundikan kepada orang-orang benar, supaya orang-orang benar tidak mengulurkan tangannya kepada kejahatan.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Lakukanlah kebaikan, ya Tuhan, kepada orang-orang baik dan kepada orang-orang yang tulus hati;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tetapi orang-orang yang menyimpang ke jalan yang berbelit-belit, kiranya Tuhan mengenyahkan mereka bersama-sama orang-orang yang melakukan kejahatan. Damai sejahtera atas Israel!</w:t>
      </w:r>
    </w:p>
    <w:p>
      <w:pPr>
        <w:pStyle w:val="Heading2"/>
      </w:pPr>
      <w:r>
        <w:rPr>
          <w:lang w:val="id_ID" w:bidi="id_ID"/>
        </w:rPr>
        <w:t>Psalms 126:1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Ketika Tuhan memulihkan keadaan Sion, keadaan kita seperti orang-orang yang bermimpi.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Pada waktu itu mulut kita penuh dengan tertawa, dan lidah kita dengan sorak-sorai. Pada waktu itu berkatalah orang di antara bangsa-bangsa: ”Tuhan telah melakukan perkara besar kepada orang-orang ini!”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Tuhan telah melakukan perkara besar kepada kita, maka kita bersukacita.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Pulihkanlah keadaan kami, ya Tuhan, seperti memulihkan batang air kering di Tanah Negeb!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Orang-orang yang menabur dengan mencucurkan air mata, akan menuai dengan bersorak-sorai.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Orang yang berjalan maju dengan menangis sambil menabur benih, pasti pulang dengan sorak-sorai sambil membawa berkas-berkasnya.</w:t>
      </w:r>
    </w:p>
    <w:p>
      <w:pPr>
        <w:pStyle w:val="Heading2"/>
      </w:pPr>
      <w:r>
        <w:rPr>
          <w:lang w:val="id_ID" w:bidi="id_ID"/>
        </w:rPr>
        <w:t>Psalms 127:1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 Salomo. Jikalau bukan Tuhan yang membangun rumah, sia-sialah usaha orang yang membangunnya; jikalau bukan Tuhan yang mengawal kota, sia-sialah pengawal berjaga-jaga.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Sia-sialah kamu bangun pagi-pagi dan duduk-duduk sampai jauh malam, dan makan roti yang diperoleh dengan susah payah – sebab Ia memberikannya kepada yang dicintai-Nya pada waktu tidur.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Sesungguhnya, anak-anak lelaki adalah milik pusaka dari pada Tuhan, dan buah kandungan adalah suatu upah.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Seperti anak-anak panah di tangan pahlawan, demikianlah anak-anak pada masa muda.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Berbahagialah orang yang telah membuat penuh tabung panahnya dengan semuanya itu. Ia tidak akan mendapat malu, apabila ia berbicara dengan musuh-musuh di pintu gerbang.</w:t>
      </w:r>
    </w:p>
    <w:p>
      <w:pPr>
        <w:pStyle w:val="Heading2"/>
      </w:pPr>
      <w:r>
        <w:rPr>
          <w:lang w:val="id_ID" w:bidi="id_ID"/>
        </w:rPr>
        <w:t>Psalms 128:1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Berbahagialah setiap orang yang takut akan Tuhan, yang hidup menurut jalan yang ditunjukkan-Nya!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Apabila engkau memakan hasil jerih payah tanganmu, berbahagialah engkau dan baiklah keadaanmu!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Isterimu akan menjadi seperti pohon anggur yang subur di dalam rumahmu; anak-anakmu seperti tunas pohon zaitun sekeliling mejamu!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Sesungguhnya demikianlah akan diberkati orang laki-laki yang takut akan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Kiranya Tuhan memberkati engkau dari Sion, supaya engkau melihat kebahagiaan Yerusalem seumur hidupmu,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dan melihat anak-anak dari anak-anakmu! Damai sejahtera atas Israel!</w:t>
      </w:r>
    </w:p>
    <w:p>
      <w:pPr>
        <w:pStyle w:val="Heading2"/>
      </w:pPr>
      <w:r>
        <w:rPr>
          <w:lang w:val="id_ID" w:bidi="id_ID"/>
        </w:rPr>
        <w:t>Psalms 129:1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Mereka telah cukup menyesakkan aku sejak masa mudaku – biarlah Israel berkata demikian –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mereka telah cukup menyesakkan aku sejak masa mudaku, tetapi mereka tidak dapat mengalahkan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Di atas punggungku pembajak membajak, membuat panjang alur bajak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Tuhan itu adil, Ia memotong tali-tali orang fasik.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Semua orang yang membenci Sion akan mendapat malu dan akan mundur.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Mereka seperti rumput di atas sotoh, yang menjadi layu, sebelum dicabut,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yang tidak digenggam tangan penyabit, atau dirangkum orang yang mengikat berkas,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sehingga orang-orang yang lewat tidak berkata: ”Berkat Tuhan atas kamu! Kami memberkati kamu dalam nama Tuhan!”</w:t>
      </w:r>
    </w:p>
    <w:p>
      <w:pPr>
        <w:pStyle w:val="Heading2"/>
      </w:pPr>
      <w:r>
        <w:rPr>
          <w:lang w:val="id_ID" w:bidi="id_ID"/>
        </w:rPr>
        <w:t>Psalms 130:1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Dari jurang yang dalam aku berseru kepada-Mu, ya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Tuhan, dengarkanlah suaraku! Biarlah telinga-Mu menaruh perhatian kepada suara permohonanku.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Jika Engkau, ya Tuhan, mengingat-ingat kesalahan-kesalahan, Tuhan, siapakah yang dapat tahan?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Tetapi pada-Mu ada pengampunan, supaya Engkau ditakuti orang.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menanti-nantikan Tuhan, jiwaku menanti-nanti, dan aku mengharapkan firman-Nya.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Jiwaku mengharapkan Tuhan lebih dari pada pengawal mengharapkan pagi, lebih dari pada pengawal mengharapkan pagi.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Berharaplah kepada Tuhan, hai Israel! Sebab pada Tuhan ada kasih setia, dan Ia banyak kali mengadakan pembebasan.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Dialah yang akan membebaskan Israel dari segala kesalahannya.</w:t>
      </w:r>
    </w:p>
    <w:p>
      <w:pPr>
        <w:pStyle w:val="Heading2"/>
      </w:pPr>
      <w:r>
        <w:rPr>
          <w:lang w:val="id_ID" w:bidi="id_ID"/>
        </w:rPr>
        <w:t>Psalms 131:1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 Daud. Tuhan, aku tidak tinggi hati, dan tidak memandang dengan sombong; aku tidak mengejar hal-hal yang terlalu besar atau hal-hal yang terlalu ajaib bagiku.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Sesungguhnya, aku telah menenangkan dan mendiamkan jiwaku; seperti anak yang disapih berbaring dekat ibunya, ya, seperti anak yang disapih jiwaku dalam diriku.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Berharaplah kepada Tuhan, hai Israel, dari sekarang sampai selama-lamanya!</w:t>
      </w:r>
    </w:p>
    <w:p>
      <w:pPr>
        <w:pStyle w:val="Heading2"/>
      </w:pPr>
      <w:r>
        <w:rPr>
          <w:lang w:val="id_ID" w:bidi="id_ID"/>
        </w:rPr>
        <w:t>Psalms 132:1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Ingatlah, ya Tuhan, kepada Daud dan segala penderitaannya,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bagaimana ia telah bersumpah kepada Tuhan, telah bernazar kepada Yang Mahakuat dari Yakub: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”Sesungguhnya aku tidak akan masuk ke dalam kemah kediamanku, tidak akan berbaring di ranjang petiduranku,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sesungguhnya aku tidak akan membiarkan mataku tidur atau membiarkan kelopak mataku terlelap,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sampai aku mendapat tempat untuk Tuhan, kediaman untuk Yang Mahakuat dari Yakub.”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Memang kita telah mendengar tentang itu di Efrata, telah mendapatnya di padang Yaar.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”Mari kita pergi ke kediaman-Nya, sujud menyembah pada tumpuan kaki-Nya.”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Bangunlah, ya Tuhan, dan pergilah ke tempat perhentian-Mu, Engkau serta tabut kekuatan-Mu!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Biarlah imam-imam-Mu berpakaian kebenaran, dan bersorak-sorai orang-orang yang Kaukasihi!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Oleh karena Daud, hamba-Mu, janganlah Engkau menolak orang yang Kauurapi!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Tuhan telah menyatakan sumpah setia kepada Daud, Ia tidak akan memungkirinya: ”Seorang anak kandungmu akan Kududukkan di atas takhtamu;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jika anak-anakmu berpegang pada perjanjian-Ku, dan pada peraturan-peraturan-Ku yang Kuajarkan kepada mereka, maka anak-anak mereka selama-lamanya akan duduk di atas takhtamu.”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Tuhan telah memilih Sion, mengingininya menjadi tempat kedudukan-Nya: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”Inilah tempat perhentian-Ku selama-lamanya, di sini Aku hendak diam, sebab Aku mengingininya.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Perbekalannya akan Kuberkati dengan limpahnya, orang-orangnya yang miskin akan Kukenyangkan dengan roti,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imam-imamnya akan Kukenakan pakaian keselamatan, dan orang-orangnya yang saleh akan bersorak-sorai dengan girang.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Di sanalah Aku akan menumbuhkan sebuah tanduk bagi Daud, Aku akan menyediakan sebuah pelita bagi orang yang Kuurapi.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Musuh-musuhnya akan Kukenakan pakaian penuh malu, tetapi di atas kepalanya akan bersemarak mahkotanya.”</w:t>
      </w:r>
    </w:p>
    <w:p>
      <w:pPr>
        <w:pStyle w:val="Heading2"/>
      </w:pPr>
      <w:r>
        <w:rPr>
          <w:lang w:val="id_ID" w:bidi="id_ID"/>
        </w:rPr>
        <w:t>Psalms 133:1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 Daud. Sungguh, alangkah baiknya dan indahnya, apabila saudara-saudara diam bersama dengan rukun!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Seperti minyak yang baik di atas kepala meleleh ke janggut, yang meleleh ke janggut Harun dan ke leher jubahnya.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Seperti embun gunung Hermon yang turun ke atas gunung-gunung Sion. Sebab ke sanalah Tuhan memerintahkan berkat, kehidupan untuk selama-lamanya.</w:t>
      </w:r>
    </w:p>
    <w:p>
      <w:pPr>
        <w:pStyle w:val="Heading2"/>
      </w:pPr>
      <w:r>
        <w:rPr>
          <w:lang w:val="id_ID" w:bidi="id_ID"/>
        </w:rPr>
        <w:t>Psalms 134:1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ziarah. Mari, pujilah Tuhan, hai semua hamba Tuhan, yang datang melayani di rumah Tuhan pada waktu malam.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Angkatlah tanganmu ke tempat kudus dan pujilah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Kiranya Tuhan yang menjadikan langit dan bumi, memberkati engkau dari Sion.</w:t>
      </w:r>
    </w:p>
    <w:p>
      <w:pPr>
        <w:pStyle w:val="Heading2"/>
      </w:pPr>
      <w:r>
        <w:rPr>
          <w:lang w:val="id_ID" w:bidi="id_ID"/>
        </w:rPr>
        <w:t>Psalms 135:1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Pujilah nama Tuhan, pujilah, hai hamba-hamba Tuhan,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hai orang-orang yang datang melayani di rumah Tuhan, di pelataran rumah Allah kita!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Pujilah Tuhan, sebab Tuhan itu baik, bermazmurlah bagi nama-Nya, sebab nama itu indah!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Tuhan telah memilih Yakub bagi-Nya, Israel menjadi milik kesayangan-Nya.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Sesungguhnya aku tahu, bahwa Tuhan itu maha besar dan Tuhan kita itu melebihi segala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Tuhan melakukan apa yang dikehendaki-Nya, di langit dan di bumi, di laut dan di segenap samudera raya;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Ia menaikkan kabut dari ujung bumi, Ia membuat kilat mengikuti hujan, Ia mengeluarkan angin dari dalam perbendaharaan-Nya.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Dialah yang memukul mati anak-anak sulung Mesir, baik manusia maupun hewan,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dan mendatangkan tanda-tanda dan mujizat-mujizat ke tengah-tengahmu, hai Mesir, menentang Firaun dan menentang semua pegawainya.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Dialah yang memukul kalah banyak bangsa, dan membunuh raja-raja yang kuat: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Sihon, raja orang Amori, dan Og, raja negeri Basan, dan segala kerajaan Kanaan,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dan memberikan tanah mereka sebagai milik pusaka, milik pusaka kepada Israel, umat-Nya.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Ya Tuhan, nama-Mu adalah untuk selama-lamanya; ya Tuhan, Engkau diingat turun-temurun.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Sebab Tuhan akan memberi keadilan kepada umat-Nya, dan akan sayang kepada hamba-hamba-Nya.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Berhala bangsa-bangsa adalah perak dan emas, buatan tangan manusia,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mempunyai mulut, tetapi tidak dapat berkata-kata, mempunyai mata, tetapi tidak dapat melihat,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mempunyai telinga, tetapi tidak dapat mendengar, juga nafas tidak ada dalam mulut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Seperti itulah jadinya orang-orang yang membuatnya, semua orang yang percaya kepadanya.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Hai kaum Israel, pujilah Tuhan! Hai kaum Harun, pujilah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Hai kaum Lewi, pujilah Tuhan! Hai orang-orang yang takut akan Tuhan, pujilah Tuhan!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Terpujilah Tuhan dari Sion, Dia yang diam di Yerusalem! Haleluya!</w:t>
      </w:r>
    </w:p>
    <w:p>
      <w:pPr>
        <w:pStyle w:val="Heading2"/>
      </w:pPr>
      <w:r>
        <w:rPr>
          <w:lang w:val="id_ID" w:bidi="id_ID"/>
        </w:rPr>
        <w:t>Psalms 136:1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Bersyukurlah kepada Tuhan, sebab Ia baik!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Bersyukurlah kepada Allah segala allah!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Bersyukurlah kepada Tuhan segala tuhan!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Kepada Dia yang seorang diri melakukan keajaiban-keajaiban besar!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Kepada Dia yang menjadikan langit dengan kebijaksanaan!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Kepada Dia yang menghamparkan bumi di atas air!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Kepada Dia yang menjadikan benda-benda penerang yang besar;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Matahari untuk menguasai siang;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Bulan dan bintang-bintang untuk menguasai malam!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Kepada Dia yang memukul mati anak-anak sulung Mesir;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Dan membawa Israel keluar dari tengah-tengah mereka;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Dengan tangan yang kuat dan dengan lengan yang teracung!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Kepada Dia yang membelah Laut Teberau menjadi dua belahan;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Dan menyeberangkan Israel dari tengah-tengahnya;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Dan mencampakkan Firaun dengan tentaranya ke Laut Teberau!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Kepada Dia yang memimpin umat-Nya melalui padang gurun!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Kepada Dia yang memukul kalah raja-raja yang besar;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Dan membunuh raja-raja yang mulia;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Sihon, raja orang Amori;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Dan Og, raja negeri Basan;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Dan memberikan tanah mereka menjadi milik pusaka;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Milik pusaka kepada Israel, hamba-Nya!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Dia yang mengingat kita dalam kerendahan kita;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Dan membebaskan kita dari pada para lawan kita;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25</w:t>
      </w:r>
      <w:r>
        <w:rPr>
          <w:lang w:val="id_ID" w:bidi="id_ID"/>
        </w:rPr>
        <w:t xml:space="preserve"> Dia yang memberikan roti kepada segala makhluk; bahwasanya untuk selama-lamanya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26</w:t>
      </w:r>
      <w:r>
        <w:rPr>
          <w:lang w:val="id_ID" w:bidi="id_ID"/>
        </w:rPr>
        <w:t xml:space="preserve"> Bersyukurlah kepada Allah semesta langit! Bahwasanya untuk selama-lamanya kasih setia-Nya.</w:t>
      </w:r>
    </w:p>
    <w:p>
      <w:pPr>
        <w:pStyle w:val="Heading2"/>
      </w:pPr>
      <w:r>
        <w:rPr>
          <w:lang w:val="id_ID" w:bidi="id_ID"/>
        </w:rPr>
        <w:t>Psalms 137:1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Di tepi sungai-sungai Babel, di sanalah kita duduk sambil menangis, apabila kita mengingat Sion.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Pada pohon-pohon gandarusa di tempat itu kita menggantungkan kecapi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di sanalah orang-orang yang menawan kita meminta kepada kita memperdengarkan nyanyian, dan orang-orang yang menyiksa kita meminta nyanyian sukacita: ”Nyanyikanlah bagi kami nyanyian dari Sion!”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Bagaimanakah kita menyanyikan nyanyian Tuhan di negeri asing?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Jika aku melupakan engkau, hai Yerusalem, biarlah menjadi kering tangan kananku!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Biarlah lidahku melekat pada langit-langitku, jika aku tidak mengingat engkau, jika aku tidak jadikan Yerusalem puncak sukacitaku!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Ingatlah, ya Tuhan, kepada bani Edom, yang pada hari pemusnahan Yerusalem mengatakan: ”Runtuhkan, runtuhkan sampai ke dasarnya!”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Hai puteri Babel, yang suka melakukan kekerasan, berbahagialah orang yang membalas kepadamu perbuatan-perbuatan yang kaulakukan kepada kami!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Berbahagialah orang yang menangkap dan memecahkan anak-anakmu pada bukit batu!</w:t>
      </w:r>
    </w:p>
    <w:p>
      <w:pPr>
        <w:pStyle w:val="Heading2"/>
      </w:pPr>
      <w:r>
        <w:rPr>
          <w:lang w:val="id_ID" w:bidi="id_ID"/>
        </w:rPr>
        <w:t>Psalms 138:1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Aku hendak bersyukur kepada-Mu dengan segenap hatiku, di hadapan para allah aku akan bermazmur bagi-Mu.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hendak sujud ke arah bait-Mu yang kudus dan memuji nama-Mu, oleh karena kasih-Mu dan oleh karena setia-Mu; sebab Kaubuat nama-Mu dan janji-Mu melebihi segala sesuatu.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Pada hari aku berseru, Engkau pun menjawab aku, Engkau menambahkan kekuatan dalam jiwaku.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Semua raja di bumi akan bersyukur kepada-Mu, ya Tuhan, sebab mereka mendengar janji dari mulut-Mu;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mereka akan menyanyi tentang jalan-jalan Tuhan, sebab besar kemuliaan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Tuhan itu tinggi, namun Ia melihat orang yang hina, dan mengenal orang yang sombong dari jauh.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Jika aku berada dalam kesesakan, Engkau mempertahankan hidupku; terhadap amarah musuhku Engkau mengulurkan tangan-Mu, dan tangan kanan-Mu menyelamatkan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 akan menyelesaikannya bagiku! Ya Tuhan, kasih setia-Mu untuk selama-lamanya; janganlah Kautinggalkan perbuatan tangan-Mu!</w:t>
      </w:r>
    </w:p>
    <w:p>
      <w:pPr>
        <w:pStyle w:val="Heading2"/>
      </w:pPr>
      <w:r>
        <w:rPr>
          <w:lang w:val="id_ID" w:bidi="id_ID"/>
        </w:rPr>
        <w:t>Psalms 139:1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 Tuhan, Engkau menyelidiki dan mengenal aku;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Engkau mengetahui, kalau aku duduk atau berdiri, Engkau mengerti pikiranku dari jauh.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Engkau memeriksa aku, kalau aku berjalan dan berbaring, segala jalanku Kaumaklumi.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sebelum lidahku mengeluarkan perkataan, sesungguhnya, semuanya telah Kauketahui, ya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Dari belakang dan dari depan Engkau mengurung aku, dan Engkau menaruh tangan-Mu ke atasku.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Terlalu ajaib bagiku pengetahuan itu, terlalu tinggi, tidak sanggup aku mencapainya.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Ke mana aku dapat pergi menjauhi roh-Mu, ke mana aku dapat lari dari hadapan-Mu?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Jika aku mendaki ke langit, Engkau di sana; jika aku menaruh tempat tidurku di dunia orang mati, di situ pun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Jika aku terbang dengan sayap fajar, dan membuat kediaman di ujung laut,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juga di sana tangan-Mu akan menuntun aku, dan tangan kanan-Mu memegang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Jika aku berkata: ”Biarlah kegelapan saja melingkupi aku, dan terang sekelilingku menjadi malam,”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maka kegelapan pun tidak menggelapkan bagi-Mu, dan malam menjadi terang seperti siang; kegelapan sama seperti terang.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Engkaulah yang membentuk buah pinggangku, menenun aku dalam kandungan ibuku.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Aku bersyukur kepada-Mu oleh karena kejadianku dahsyat dan ajaib; ajaib apa yang Kaubuat, dan jiwaku benar-benar menyadarinya.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Tulang-tulangku tidak terlindung bagi-Mu, ketika aku dijadikan di tempat yang tersembunyi, dan aku direkam di bagian-bagian bumi yang paling bawah;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mata-Mu melihat selagi aku bakal anak, dan dalam kitab-Mu semuanya tertulis hari-hari yang akan dibentuk, sebelum ada satu pun dari padanya.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Dan bagiku, betapa sulitnya pikiran-Mu, ya Allah! Betapa besar jumlahnya!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Jika aku mau menghitungnya, itu lebih banyak dari pada pasir. Apabila aku berhenti, masih saja aku bersama-sama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Sekiranya Engkau mematikan orang fasik, ya Allah, sehingga menjauh dari padaku penumpah-penumpah darah,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yang berkata-kata dusta terhadap Engkau, dan melawan Engkau dengan sia-sia.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Masakan aku tidak membenci orang-orang yang membenci Engkau, ya Tuhan, dan tidak merasa jemu kepada orang-orang yang bangkit melawan Engkau?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22</w:t>
      </w:r>
      <w:r>
        <w:rPr>
          <w:lang w:val="id_ID" w:bidi="id_ID"/>
        </w:rPr>
        <w:t xml:space="preserve"> Aku sama sekali membenci mereka, mereka menjadi musuhku.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23</w:t>
      </w:r>
      <w:r>
        <w:rPr>
          <w:lang w:val="id_ID" w:bidi="id_ID"/>
        </w:rPr>
        <w:t xml:space="preserve"> Selidikilah aku, ya Allah, dan kenallah hatiku, ujilah aku dan kenallah pikiran-pikiranku;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24</w:t>
      </w:r>
      <w:r>
        <w:rPr>
          <w:lang w:val="id_ID" w:bidi="id_ID"/>
        </w:rPr>
        <w:t xml:space="preserve"> lihatlah, apakah jalanku serong, dan tuntunlah aku di jalan yang kekal!</w:t>
      </w:r>
    </w:p>
    <w:p>
      <w:pPr>
        <w:pStyle w:val="Heading2"/>
      </w:pPr>
      <w:r>
        <w:rPr>
          <w:lang w:val="id_ID" w:bidi="id_ID"/>
        </w:rPr>
        <w:t>Psalms 140:1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Untuk pemimpin biduan. Mazmur Daud.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Luputkanlah aku, ya Tuhan, dari pada manusia jahat, jagalah aku terhadap orang yang melakukan kekerasan,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yang merancang kejahatan di dalam hati, dan setiap hari menghasut-hasut perang!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Mereka menajamkan lidahnya seperti ular, bisa ular senduk ada di bawah bibirnya.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Peliharalah aku, ya Tuhan, terhadap tangan orang fasik, jagalah aku terhadap orang yang melakukan kekerasan, yang bermaksud menjatuhkan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Orang congkak dengan sembunyi memasang jerat terhadap aku, dan mereka membentangkan tali-tali sebagai jaring, di sepanjang jalan mereka menaruh perangkap terhadap aku.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Aku berkata kepada Tuhan: ”Allahku Engkau, berilah telinga, ya Tuhan, kepada suara permohonanku!”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Ya Allah, Tuhanku, kekuatan keselamatanku, Engkau menudungi kepalaku pada hari pertarungan senjata.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Ya Tuhan, jangan penuhi keinginan orang fasik, jangan luluskan tipu rencananya!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Orang-orang yang mengelilingi aku meninggikan kepala; biarlah bencana yang diucapkan mereka menimpa mereka!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Biarlah Ia menghujani mereka dengan bara api! Biarlah Ia menjatuhkan mereka ke dalam jurang sehingga tidak bangkit lagi!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Pemfitnah tidak akan diam tetap di bumi; orang yang melakukan kekerasan akan diburu oleh malapetaka.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Aku tahu, bahwa Tuhan akan memberi keadilan kepada orang tertindas, dan membela perkara orang miskin.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Sungguh, orang-orang benar akan memuji nama-Mu, orang-orang yang jujur akan diam di hadapan-Mu.</w:t>
      </w:r>
    </w:p>
    <w:p>
      <w:pPr>
        <w:pStyle w:val="Heading2"/>
      </w:pPr>
      <w:r>
        <w:rPr>
          <w:lang w:val="id_ID" w:bidi="id_ID"/>
        </w:rPr>
        <w:t>Psalms 141:1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Daud. Ya Tuhan, aku berseru kepada-Mu, datanglah segera kepadaku, berilah telinga kepada suaraku, waktu aku berseru kepada-Mu!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Biarlah doaku adalah bagi-Mu seperti persembahan ukupan, dan tanganku yang terangkat seperti persembahan korban pada waktu petang.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Awasilah mulutku, ya Tuhan, berjagalah pada pintu bibirku!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Jangan condongkan hatiku kepada yang jahat, untuk melakukan perbuatan-perbuatan yang fasik bersama-sama dengan orang-orang yang melakukan kejahatan; dan jangan aku mengecap sedap-sedapan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Biarlah orang benar memalu dan menghukum aku, itulah kasih; tetapi janganlah minyak orang fasik menghiasi kepalaku! Sungguh aku terus berdoa menentang kejahatan-kejahatan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Apabila mereka diserahkan kepada hakim-hakimnya, maka mereka akan mendengar, bahwa perkataan-perkataanku menyenangkan.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Seperti batu yang dibelah dan dihancurkan di tanah, demikianlah akan berhamburan tulang-tulang mereka di mulut dunia orang mati.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Tetapi kepada-Mulah, ya Allah, Tuhanku, mataku tertuju; pada-Mulah aku berlindung, jangan campakkan 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Lindungilah aku terhadap katupan jerat yang mereka pasang terhadap aku, dan dari perangkap orang-orang yang melakukan kejahatan.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Orang-orang fasik akan jatuh serentak ke dalam jala mereka, tetapi aku melangkah lalu.</w:t>
      </w:r>
    </w:p>
    <w:p>
      <w:pPr>
        <w:pStyle w:val="Heading2"/>
      </w:pPr>
      <w:r>
        <w:rPr>
          <w:lang w:val="id_ID" w:bidi="id_ID"/>
        </w:rPr>
        <w:t>Psalms 142:1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Nyanyian pengajaran Daud, ketika ia ada di dalam gua: suatu doa.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Dengan nyaring aku berseru-seru kepada Tuhan, dengan nyaring aku memohon kepada Tuhan.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Aku mencurahkan keluhanku ke hadapan-Nya, kesesakanku kuberitahukan ke hadapan-Nya.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Ketika semangatku lemah lesu di dalam diriku, Engkaulah yang mengetahui jalanku. Di jalan yang harus kutempuh, dengan sembunyi mereka memasang jerat terhadap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Pandanglah ke kanan dan lihatlah, tidak ada seorang pun yang menghiraukan aku; tempat pelarian bagiku telah hilang, tidak ada seorang pun yang mencari 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berseru-seru kepada-Mu, ya Tuhan, kataku: ”Engkaulah tempat perlindunganku, bagianku di negeri orang-orang hidup!”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Perhatikanlah teriakku, sebab aku telah menjadi sangat lemah. Lepaskanlah aku dari pada orang-orang yang mengejar aku, sebab mereka terlalu kuat bagiku.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Keluarkanlah aku dari dalam penjara untuk memuji nama-Mu. Orang-orang benar akan mengelilingi aku, apabila Engkau berbuat baik kepadaku.</w:t>
      </w:r>
    </w:p>
    <w:p>
      <w:pPr>
        <w:pStyle w:val="Heading2"/>
      </w:pPr>
      <w:r>
        <w:rPr>
          <w:lang w:val="id_ID" w:bidi="id_ID"/>
        </w:rPr>
        <w:t>Psalms 143:1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Mazmur Daud. Ya Tuhan, dengarkanlah doaku, berilah telinga kepada permohonanku! Jawablah aku dalam kesetiaan-Mu, demi keadilan-Mu!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Janganlah beperkara dengan hamba-Mu ini, sebab di antara yang hidup tidak seorang pun yang benar di hadapan-Mu.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Sebab musuh telah mengejar aku dan mencampakkan nyawaku ke tanah, menempatkan aku di dalam gelap seperti orang yang sudah lama mati.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Semangatku lemah lesu dalam diriku, hatiku tertegun dalam tubuhku.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Aku teringat kepada hari-hari dahulu kala, aku merenungkan segala pekerjaan-Mu, aku memikirkan perbuatan tangan-Mu.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menadahkan tanganku kepada-Mu, jiwaku haus kepada-Mu seperti tanah yang tandus. Sela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Jawablah aku dengan segera, ya Tuhan, sudah habis semangatku! Jangan sembunyikan wajah-Mu terhadap aku, sehingga aku seperti mereka yang turun ke liang kubur.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Perdengarkanlah kasih setia-Mu kepadaku pada waktu pagi, sebab kepada-Mulah aku percaya! Beritahukanlah aku jalan yang harus kutempuh, sebab kepada-Mulah kuangkat jiwaku.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Lepaskanlah aku dari pada musuh-musuhku, ya Tuhan, pada-Mulah aku berteduh!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Ajarlah aku melakukan kehendak-Mu, sebab Engkaulah Allahku! Kiranya Roh-Mu yang baik itu menuntun aku di tanah yang rata!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Hidupkanlah aku oleh karena nama-Mu, ya Tuhan, keluarkanlah jiwaku dari dalam kesesakan demi keadilan-Mu!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Binasakanlah musuh-musuhku demi kasih setia-Mu, dan lenyapkanlah semua orang yang mendesak aku, sebab aku ini hamba-Mu!</w:t>
      </w:r>
    </w:p>
    <w:p>
      <w:pPr>
        <w:pStyle w:val="Heading2"/>
      </w:pPr>
      <w:r>
        <w:rPr>
          <w:lang w:val="id_ID" w:bidi="id_ID"/>
        </w:rPr>
        <w:t>Psalms 144:1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Daud. Terpujilah Tuhan, gunung batuku, yang mengajar tanganku untuk bertempur, dan jari-jariku untuk berperang;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yang menjadi tempat perlindunganku dan kubu pertahananku, kota bentengku dan penyelamatku, perisaiku dan tempat aku berlindung, yang menundukkan bangsa-bangsa ke bawah kuasaku!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Ya Tuhan, apakah manusia itu, sehingga Engkau memperhatikannya, dan anak manusia, sehingga Engkau memperhitungkannya?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Manusia sama seperti angin, hari-harinya seperti bayang-bayang yang lewat.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Ya Tuhan, tekukkanlah langit-Mu dan turunlah, sentuhlah gunung-gunung, sehingga berasap!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Lontarkanlah kilat-kilat dan serakkanlah mereka, lepaskanlah panah-panah-Mu, sehingga mereka kacau!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Ulurkanlah tangan-Mu dari tempat tinggi, bebaskanlah aku dan lepaskanlah aku dari banjir, dari tangan orang-orang asing,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yang mulutnya mengucapkan tipu dan yang tangan kanannya adalah tangan kanan dusta.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Ya Allah, aku hendak menyanyikan nyanyian baru bagi-Mu, dengan gambus sepuluh tali aku hendak bermazmur bagi-Mu,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Engkau yang memberikan kemenangan kepada raja-raja, dan yang membebaskan Daud, hamba-Mu!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Bebaskanlah aku dari pada pedang celaka dan lepaskanlah aku dari tangan orang-orang asing, yang mulutnya mengucapkan tipu, dan yang tangan kanannya adalah tangan kanan dusta.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Semoga anak-anak lelaki kita seperti tanam-tanaman yang tumbuh menjadi besar pada waktu mudanya; dan anak-anak perempuan kita seperti tiang-tiang penjuru, yang dipahat untuk bangunan istana!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Semoga gudang-gudang kita penuh, mengeluarkan beraneka ragam barang; semoga kambing domba kita menjadi beribu-ribu, berlaksa-laksa di padang-padang kita!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Semoga lembu sapi kita sarat; semoga tidak ada kegagalan dan tidak ada keguguran, dan tidak ada jeritan di lapangan-lapangan kita!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Berbahagialah bangsa yang demikian keadaannya! Berbahagialah bangsa yang Allahnya ialah Tuhan!</w:t>
      </w:r>
    </w:p>
    <w:p>
      <w:pPr>
        <w:pStyle w:val="Heading2"/>
      </w:pPr>
      <w:r>
        <w:rPr>
          <w:lang w:val="id_ID" w:bidi="id_ID"/>
        </w:rPr>
        <w:t>Psalms 145:1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Puji-pujian dari Daud. Aku hendak mengagungkan Engkau, ya Allahku, ya Raja, dan aku hendak memuji nama-Mu untuk seterusnya dan selamanya.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Setiap hari aku hendak memuji Engkau, dan hendak memuliakan nama-Mu untuk seterusnya dan selamanya.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Besarlah Tuhan dan sangat terpuji, dan kebesaran-Nya tidak terduga.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Angkatan demi angkatan akan memegahkan pekerjaan-pekerjaan-Mu dan akan memberitakan keperkasaan-Mu.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Semarak kemuliaan-Mu yang agung dan perbuatan-perbuatan-Mu yang ajaib akan kunyanyikan.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Kekuatan perbuatan-perbuatan-Mu yang dahsyat akan diumumkan mereka, dan kebesaran-Mu hendak kuceritakan.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Peringatan kepada besarnya kebajikan-Mu akan dimasyhurkan mereka, dan tentang keadilan-Mu mereka akan bersorak-sorai.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 itu pengasih dan penyayang, panjang sabar dan besar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Tuhan itu baik kepada semua orang, dan penuh rahmat terhadap segala yang dijadikan-Nya.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Segala yang Kaujadikan itu akan bersyukur kepada-Mu, ya Tuhan, dan orang-orang yang Kaukasihi akan memuji Engkau.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Mereka akan mengumumkan kemuliaan kerajaan-Mu, dan akan membicarakan keperkasaan-Mu,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untuk memberitahukan keperkasaan-Mu kepada anak-anak manusia, dan kemuliaan semarak kerajaan-Mu.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Kerajaan-Mu ialah kerajaan segala abad, dan pemerintahan-Mu tetap melalui segala keturunan. Tuhan setia dalam segala perkataan-Nya dan penuh kasih setia dalam segala perbuatan-Nya.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Tuhan itu penopang bagi semua orang yang jatuh dan penegak bagi semua orang yang tertunduk.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Mata sekalian orang menantikan Engkau, dan Engkau pun memberi mereka makanan pada waktunya;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Engkau yang membuka tangan-Mu dan yang berkenan mengenyangkan segala yang hidup.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Tuhan itu adil dalam segala jalan-Nya dan penuh kasih setia dalam segala perbuatan-Nya.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Tuhan dekat pada setiap orang yang berseru kepada-Nya, pada setiap orang yang berseru kepada-Nya dalam kesetiaan.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Ia melakukan kehendak orang-orang yang takut akan Dia, mendengarkan teriak mereka minta tolong dan menyelamatkan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Tuhan menjaga semua orang yang mengasihi-Nya, tetapi semua orang fasik akan dibinasakan-Nya.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21</w:t>
      </w:r>
      <w:r>
        <w:rPr>
          <w:lang w:val="id_ID" w:bidi="id_ID"/>
        </w:rPr>
        <w:t xml:space="preserve"> Mulutku mengucapkan puji-pujian kepada Tuhan dan biarlah segala makhluk memuji nama-Nya yang kudus untuk seterusnya dan selamanya.</w:t>
      </w:r>
    </w:p>
    <w:p>
      <w:pPr>
        <w:pStyle w:val="Heading2"/>
      </w:pPr>
      <w:r>
        <w:rPr>
          <w:lang w:val="id_ID" w:bidi="id_ID"/>
        </w:rPr>
        <w:t>Psalms 146:1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Pujilah Tuhan, hai jiwaku!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Aku hendak memuliakan Tuhan selama aku hidup, dan bermazmur bagi Allahku selagi aku 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Janganlah percaya kepada para bangsawan, kepada anak manusia yang tidak dapat memberikan keselamatan.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Apabila nyawanya melayang, ia kembali ke tanah; pada hari itu juga lenyaplah maksud-maksudnya.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Berbahagialah orang yang mempunyai Allah Yakub sebagai penolong, yang harapannya pada Tuhan, Allahnya: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Dia yang menjadikan langit dan bumi, laut dan segala isinya; yang tetap setia untuk selama-lamanya,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yang menegakkan keadilan untuk orang-orang yang diperas, yang memberi roti kepada orang-orang yang lapar. Tuhan membebaskan orang-orang yang terkurung,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Tuhan membuka mata orang-orang buta, Tuhan menegakkan orang yang tertunduk, Tuhan mengasihi orang-orang benar.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Tuhan menjaga orang-orang asing, anak yatim dan janda ditegakkan-Nya kembali, tetapi jalan orang fasik dibengkokkan-Nya.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Tuhan itu Raja untuk selama-lamanya, Allahmu, ya Sion, turun-temurun! Haleluya!</w:t>
      </w:r>
    </w:p>
    <w:p>
      <w:pPr>
        <w:pStyle w:val="Heading2"/>
      </w:pPr>
      <w:r>
        <w:rPr>
          <w:lang w:val="id_ID" w:bidi="id_ID"/>
        </w:rPr>
        <w:t>Psalms 147:1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Sungguh, bermazmur bagi Allah kita itu baik, bahkan indah, dan layaklah memuji-muji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 membangun Yerusalem, Ia mengumpulkan orang-orang Israel yang tercerai-berai;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Ia menyembuhkan orang-orang yang patah hati dan membalut luka-luka mereka;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Ia menentukan jumlah bintang-bintang dan menyebut nama-nama semuanya.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Besarlah Tuhan kita dan berlimpah kekuatan, kebijaksanaan-Nya tak terhingga.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Tuhan menegakkan kembali orang-orang yang tertindas, tetapi merendahkan orang-orang fasik sampai ke bumi.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Bernyanyilah bagi Tuhan dengan nyanyian syukur, bermazmurlah bagi Allah kita dengan kecapi!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Dia, yang menutupi langit dengan awan-awan, yang menyediakan hujan bagi bumi, yang membuat gunung-gunung menumbuhkan rumput.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Dia, yang memberi makanan kepada hewan, kepada anak-anak burung gagak, yang memanggil-manggil.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Ia tidak suka kepada kegagahan kuda, Ia tidak senang kepada kaki laki-laki;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Tuhan senang kepada orang-orang yang takut akan Dia, kepada orang-orang yang berharap akan kasih setia-Nya.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Megahkanlah Tuhan, hai Yerusalem, pujilah Allahmu, hai Sion!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Sebab Ia meneguhkan palang pintu gerbangmu, dan memberkati anak-anakmu di antaramu.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Ia memberikan kesejahteraan kepada daerahmu dan mengenyangkan engkau dengan gandum yang terbaik.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Ia menyampaikan perintah-Nya ke bumi; dengan segera firman-Nya berlari.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Ia menurunkan salju seperti bulu domba dan menghamburkan embun beku seperti abu.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Ia melemparkan air batu seperti pecahan-pecahan. Siapakah yang tahan berdiri menghadapi dingin-Nya?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Ia menyampaikan firman-Nya, lalu mencairkan semuanya, Ia meniupkan angin-Nya, maka air mengalir.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Ia memberitakan firman-Nya kepada Yakub, ketetapan-ketetapan-Nya dan hukum-hukum-Nya kepada Israel.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20</w:t>
      </w:r>
      <w:r>
        <w:rPr>
          <w:lang w:val="id_ID" w:bidi="id_ID"/>
        </w:rPr>
        <w:t xml:space="preserve"> Ia tidak berbuat demikian kepada segala bangsa, dan hukum-hukum-Nya tidak mereka kenal. Haleluya!</w:t>
      </w:r>
    </w:p>
    <w:p>
      <w:pPr>
        <w:pStyle w:val="Heading2"/>
      </w:pPr>
      <w:r>
        <w:rPr>
          <w:lang w:val="id_ID" w:bidi="id_ID"/>
        </w:rPr>
        <w:t>Psalms 148:1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Pujilah Tuhan di sorga, pujilah Dia di tempat tinggi!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Pujilah Dia, hai segala malaikat-Nya, pujilah Dia, hai segala tentara-Nya!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Pujilah Dia, hai matahari dan bulan, pujilah Dia, hai segala bintang terang!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Pujilah Dia, hai langit yang mengatasi segala langit, hai air yang di atas langit!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Baiklah semuanya memuji nama Tuhan, sebab Dia memberi perintah, maka semuanya tercipta.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Dia mendirikan semuanya untuk seterusnya dan selamanya, dan memberi ketetapan yang tidak dapat dilanggar.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Pujilah Tuhan di bumi, hai ular-ular naga dan segenap samudera raya;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hai api dan hujan es, salju dan kabut, angin badai yang melakukan firman-Nya;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hai gunung-gunung dan segala bukit, pohon buah-buahan dan segala pohon aras: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hai binatang-binatang liar dan segala hewan, binatang melata dan burung-burung yang bersayap;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hai raja-raja di bumi dan segala bangsa, pembesar-pembesar dan semua pemerintah dunia;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hai teruna dan anak-anak dara, orang tua dan orang muda!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Biarlah semuanya memuji-muji Tuhan, sebab hanya nama-Nya saja yang tinggi luhur, keagungan-Nya mengatasi bumi dan langit.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Ia telah meninggikan tanduk umat-Nya, menjadi puji-pujian bagi semua orang yang dikasihi-Nya, bagi orang Israel, umat yang dekat pada-Nya. Haleluya!</w:t>
      </w:r>
    </w:p>
    <w:p>
      <w:pPr>
        <w:pStyle w:val="Heading2"/>
      </w:pPr>
      <w:r>
        <w:rPr>
          <w:lang w:val="id_ID" w:bidi="id_ID"/>
        </w:rPr>
        <w:t>Psalms 149:1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Nyanyikanlah bagi Tuhan nyanyian baru! Pujilah Dia dalam jemaah orang-orang saleh.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Biarlah Israel bersukacita atas Yang menjadikannya, biarlah bani Sion bersorak-sorak atas raja mereka!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Biarlah mereka memuji-muji nama-Nya dengan tari-tarian, biarlah mereka bermazmur kepada-Nya dengan rebana dan kecapi!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Sebab Tuhan berkenan kepada umat-Nya, Ia memahkotai orang-orang yang rendah hati dengan keselamatan.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Biarlah orang-orang saleh beria-ria dalam kemuliaan, biarlah mereka bersorak-sorai di atas tempat tidur mereka!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Biarlah pujian pengagungan Allah ada dalam kerongkongan mereka, dan pedang bermata dua di tangan mereka,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untuk melakukan pembalasan terhadap bangsa-bangsa, penyiksaan-penyiksaan terhadap suku-suku bangsa,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untuk membelenggu raja-raja mereka dengan rantai, dan orang-orang mereka yang mulia dengan tali-tali besi,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untuk melaksanakan terhadap mereka hukuman seperti yang tertulis. Itulah semarak bagi semua orang yang dikasihi-Nya. Haleluya!</w:t>
      </w:r>
    </w:p>
    <w:p>
      <w:pPr>
        <w:pStyle w:val="Heading2"/>
      </w:pPr>
      <w:r>
        <w:rPr>
          <w:lang w:val="id_ID" w:bidi="id_ID"/>
        </w:rPr>
        <w:t>Psalms 150:1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Haleluya! Pujilah Allah dalam tempat kudus-Nya! Pujilah Dia dalam cakrawala-Nya yang kuat!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Pujilah Dia karena segala keperkasaan-Nya, pujilah Dia sesuai dengan kebesaran-Nya yang hebat!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Pujilah Dia dengan tiupan sangkakala, pujilah Dia dengan gambus dan kecapi!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Pujilah Dia dengan rebana dan tari-tarian, pujilah Dia dengan permainan kecapi dan seruling!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Pujilah Dia dengan ceracap yang berdenting, pujilah Dia dengan ceracap yang berdentang!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Biarlah segala yang bernafas memuji Tuhan! Haleluya!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